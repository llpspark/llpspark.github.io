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0</wp:posOffset>
            </wp:positionV>
            <wp:extent cx="7606030" cy="10700385"/>
            <wp:effectExtent l="0" t="0" r="13970" b="5715"/>
            <wp:wrapNone/>
            <wp:docPr id="2" name="图片 2" descr="F:\789.jpg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789.jpg789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0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1025408" behindDoc="0" locked="0" layoutInCell="1" allowOverlap="1">
                <wp:simplePos x="0" y="0"/>
                <wp:positionH relativeFrom="column">
                  <wp:posOffset>6315075</wp:posOffset>
                </wp:positionH>
                <wp:positionV relativeFrom="paragraph">
                  <wp:posOffset>5876290</wp:posOffset>
                </wp:positionV>
                <wp:extent cx="132080" cy="81280"/>
                <wp:effectExtent l="0" t="0" r="1270" b="139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7.25pt;margin-top:462.7pt;height:6.4pt;width:10.4pt;z-index:331025408;v-text-anchor:middle;mso-width-relative:page;mso-height-relative:page;" fillcolor="#A5A5A5 [3206]" filled="t" stroked="f" coordsize="21600,21600" o:gfxdata="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F0jm7aAAAADAEAAA8A&#10;AAAAAAAAAQAgAAAAIgAAAGRycy9kb3ducmV2LnhtbFBLAQIUABQAAAAIAIdO4kAFCMcM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69184" behindDoc="0" locked="0" layoutInCell="1" allowOverlap="1">
                <wp:simplePos x="0" y="0"/>
                <wp:positionH relativeFrom="column">
                  <wp:posOffset>5106670</wp:posOffset>
                </wp:positionH>
                <wp:positionV relativeFrom="page">
                  <wp:posOffset>224790</wp:posOffset>
                </wp:positionV>
                <wp:extent cx="1385570" cy="1826260"/>
                <wp:effectExtent l="0" t="0" r="0" b="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7950" y="218440"/>
                          <a:ext cx="1385570" cy="182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afterLines="27" w:afterAutospacing="0"/>
                              <w:ind w:left="0" w:leftChars="0" w:firstLine="109" w:firstLineChars="52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118235" cy="1532255"/>
                                  <wp:effectExtent l="0" t="0" r="5715" b="10795"/>
                                  <wp:docPr id="32" name="图片 32" descr="图片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 descr="图片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235" cy="153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1pt;margin-top:17.7pt;height:143.8pt;width:109.1pt;mso-position-vertical-relative:page;mso-wrap-distance-bottom:0pt;mso-wrap-distance-left:9pt;mso-wrap-distance-right:9pt;mso-wrap-distance-top:0pt;z-index:258269184;mso-width-relative:page;mso-height-relative:page;" filled="f" stroked="f" coordsize="21600,21600" o:gfxdata="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4+hM2gAAAAsBAAAPAAAAAAAAAAEAIAAAACIAAABkcnMvZG93bnJldi54bWxQSwEC&#10;FAAUAAAACACHTuJA55R4D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afterLines="27" w:afterAutospacing="0"/>
                        <w:ind w:left="0" w:leftChars="0" w:firstLine="109" w:firstLineChars="52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118235" cy="1532255"/>
                            <wp:effectExtent l="0" t="0" r="5715" b="10795"/>
                            <wp:docPr id="32" name="图片 32" descr="图片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 descr="图片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235" cy="153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393600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6178550</wp:posOffset>
                </wp:positionV>
                <wp:extent cx="1031240" cy="88900"/>
                <wp:effectExtent l="6350" t="6350" r="1016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1.35pt;margin-top:486.5pt;height:7pt;width:81.2pt;z-index:410393600;v-text-anchor:middle;mso-width-relative:page;mso-height-relative:page;" fillcolor="#4472C4 [3204]" filled="t" stroked="t" coordsize="21600,21600" o:gfxdata="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ilwWPcAAAADAEAAA8AAAAAAAAAAQAgAAAAIgAAAGRycy9kb3ducmV2Lnht&#10;bFBLAQIUABQAAAAIAIdO4kBXZ6aH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6848" behindDoc="0" locked="0" layoutInCell="1" allowOverlap="1">
                <wp:simplePos x="0" y="0"/>
                <wp:positionH relativeFrom="column">
                  <wp:posOffset>6390640</wp:posOffset>
                </wp:positionH>
                <wp:positionV relativeFrom="paragraph">
                  <wp:posOffset>6489700</wp:posOffset>
                </wp:positionV>
                <wp:extent cx="76200" cy="76835"/>
                <wp:effectExtent l="0" t="0" r="0" b="1841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73495" y="6438265"/>
                          <a:ext cx="76200" cy="768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3.2pt;margin-top:511pt;height:6.05pt;width:6pt;z-index:886606848;v-text-anchor:middle;mso-width-relative:page;mso-height-relative:page;" fillcolor="#A5A5A5 [3206]" filled="t" stroked="f" coordsize="21600,21600" o:gfxdata="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Zj4vM&#10;2AAAAA8BAAAPAAAAAAAAAAEAIAAAACIAAABkcnMvZG93bnJldi54bWxQSwECFAAUAAAACACHTuJA&#10;2N+1NloCAACIBAAADgAAAAAAAAABACAAAAAn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3936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9253855</wp:posOffset>
                </wp:positionV>
                <wp:extent cx="2827655" cy="180657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72790" y="9462135"/>
                          <a:ext cx="2827655" cy="1806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45pt;margin-top:728.65pt;height:142.25pt;width:222.65pt;z-index:893223936;mso-width-relative:page;mso-height-relative:page;" filled="f" stroked="f" coordsize="21600,21600" o:gfxdata="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rH2TjeAAAADQEAAA8AAAAAAAAAAQAgAAAAIgAAAGRycy9kb3ducmV2Lnht&#10;bFBLAQIUABQAAAAIAIdO4kBdw+JULAIAACcEAAAOAAAAAAAAAAEAIAAAAC0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2145665</wp:posOffset>
                </wp:positionV>
                <wp:extent cx="5116195" cy="85807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1745" y="1287780"/>
                          <a:ext cx="5116195" cy="8580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教育背景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EDUCATION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591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海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洋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大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学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(985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高校)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算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软件与理论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/人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工智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硕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士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2015.9-2018.6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  <w:t>专业第一入学；研究兴趣：深度学习、图像处理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青岛尤尼科技有限公司 C++程序员 实习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2014.7-2015.1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天津科技大学 计算机科学与技术 本科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2010.9-2014.6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</w:rPr>
                              <w:t>项目经历</w:t>
                            </w:r>
                            <w:r>
                              <w:rPr>
                                <w:color w:val="173C99"/>
                              </w:rPr>
                              <w:t xml:space="preserve"> PROJECT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</w:rPr>
                              <w:t xml:space="preserve">基于深度学习与复杂网络的海洋锋时空特征分析及识别： 国家自然科学基金项目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</w:rPr>
                              <w:t>2015.9-至今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38" w:leftChars="0" w:right="109" w:hanging="9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主要内容：该研究提出了一种基于卷积神经网络的海洋锋识别新方法。所提出的方法可以不借助额外的先验知识，对给定的遥感图像直接进行海洋锋识别。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主要职责：基于深度学习方法进行海洋锋识别。在深度学习方向从事模型的优化和算法实现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4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色彩纹理特征抽取和选择算法及其在海洋生物分类中的应用：国家自然科学基金项目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2015.1-至今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right="17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主要内容：首先通过对水下数据的去噪、增强处理，进一步对预处理后的数据进行特征提取，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7"/>
                                <w:sz w:val="18"/>
                                <w:szCs w:val="18"/>
                                <w:lang w:eastAsia="zh-CN"/>
                              </w:rPr>
                              <w:t>将提取特征送入优化后的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>分类器中实现图像中物体的识别。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hanging="175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主要职责：整体系统搭建，实现水下数据端到端的去噪任务。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Lines="25" w:line="20" w:lineRule="atLeast"/>
                              <w:ind w:left="272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基于图像纹理特征的水下目标识别技术研究：山东省自然科学基金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2014.8-2016.8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418" w:leftChars="0" w:hanging="276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5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right="105" w:hanging="175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主要职责：优化提出的深度学习模型，实现系统模块间的接口算法。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318" w:leftChars="0" w:right="105" w:rightChars="0" w:hanging="17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比赛经历</w:t>
                            </w:r>
                            <w:r>
                              <w:rPr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CONTEST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第一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届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水下机器人抓取竞赛  国家自然科学基金委主办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2017.9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63" w:leftChars="125" w:right="0" w:rightChars="0" w:firstLine="222" w:firstLineChars="125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主要工作和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职责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：负责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水下视频目标的检测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识别、追踪和统计算法的实现和落地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担任队长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，统筹和协调各成员间的工作。</w:t>
                            </w:r>
                          </w:p>
                          <w:p>
                            <w:pPr>
                              <w:pStyle w:val="2"/>
                              <w:spacing w:before="47"/>
                              <w:ind w:left="0" w:leftChars="0" w:firstLine="480" w:firstLineChars="200"/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eastAsia="zh-CN"/>
                              </w:rPr>
                              <w:t xml:space="preserve">发表论文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PUBLICATIONS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IEEE International Conference on Ubiquitous Intelligence and Computing（第一作者为导师）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Poster presentation at SFWICT2017（第一作者为导师）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Xin Sun, Junyu Shi,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 ,Junyu Dong, Claudia Plant, Xinhua Wang, Huiyu Zhou Transferring Deep Knowledge for Object Recognition in Low-quality Underwater Videos. Neurocomputing(二审中)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Estanislau Lima, Xin Sun*, Junyu Dong, Hui Wang, Yuting Yang and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>. Learning and Transferring Convolutional Neural Network Knowledge to Ocean Front Recognition. IEEE Geoscience and Remote Sensing Letters, 14(3), pp. 354-358. (IF:2.228)</w:t>
                            </w:r>
                          </w:p>
                          <w:p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             </w:t>
                            </w:r>
                          </w:p>
                          <w:p>
                            <w:pPr>
                              <w:ind w:firstLine="432" w:firstLineChars="200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90"/>
                                <w:sz w:val="24"/>
                                <w:szCs w:val="24"/>
                                <w:lang w:eastAsia="zh-CN"/>
                              </w:rPr>
                              <w:t>个人主页：</w:t>
                            </w:r>
                            <w:bookmarkStart w:id="0" w:name="OLE_LINK3"/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24"/>
                                <w:szCs w:val="24"/>
                                <w:lang w:eastAsia="zh-CN"/>
                              </w:rPr>
                              <w:t>https://llpspark.github.i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19"/>
                                <w:lang w:eastAsia="zh-CN"/>
                              </w:rPr>
                              <w:t>o</w:t>
                            </w:r>
                            <w:bookmarkEnd w:id="0"/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5pt;margin-top:168.95pt;height:675.65pt;width:402.85pt;z-index:251692032;mso-width-relative:page;mso-height-relative:page;" filled="f" stroked="f" coordsize="21600,21600" o:gfxdata="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7FO1G3AAAAAsBAAAPAAAAAAAAAAEAIAAAACIAAABkcnMvZG93bnJldi54bWxQ&#10;SwECFAAUAAAACACHTuJA8LjplCwCAAAn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>教育背景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EDUCATION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591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中国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海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洋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大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学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(985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11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高校)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算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软件与理论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/人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工智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硕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士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2015.9-2018.6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  <w:t>专业第一入学；研究兴趣：深度学习、图像处理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青岛尤尼科技有限公司 C++程序员 实习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2014.7-2015.1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天津科技大学 计算机科学与技术 本科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2010.9-2014.6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</w:rPr>
                        <w:t>项目经历</w:t>
                      </w:r>
                      <w:r>
                        <w:rPr>
                          <w:color w:val="173C99"/>
                        </w:rPr>
                        <w:t xml:space="preserve"> PROJECT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</w:rPr>
                        <w:t xml:space="preserve">基于深度学习与复杂网络的海洋锋时空特征分析及识别： 国家自然科学基金项目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</w:rPr>
                        <w:t>2015.9-至今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38" w:leftChars="0" w:right="109" w:hanging="9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主要内容：该研究提出了一种基于卷积神经网络的海洋锋识别新方法。所提出的方法可以不借助额外的先验知识，对给定的遥感图像直接进行海洋锋识别。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主要职责：基于深度学习方法进行海洋锋识别。在深度学习方向从事模型的优化和算法实现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4"/>
                          <w:sz w:val="18"/>
                          <w:szCs w:val="18"/>
                          <w:lang w:eastAsia="zh-CN"/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色彩纹理特征抽取和选择算法及其在海洋生物分类中的应用：国家自然科学基金项目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2015.1-至今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right="17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主要内容：首先通过对水下数据的去噪、增强处理，进一步对预处理后的数据进行特征提取，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7"/>
                          <w:sz w:val="18"/>
                          <w:szCs w:val="18"/>
                          <w:lang w:eastAsia="zh-CN"/>
                        </w:rPr>
                        <w:t>将提取特征送入优化后的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1"/>
                          <w:sz w:val="18"/>
                          <w:szCs w:val="18"/>
                          <w:lang w:eastAsia="zh-CN"/>
                        </w:rPr>
                        <w:t>分类器中实现图像中物体的识别。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hanging="175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主要职责：整体系统搭建，实现水下数据端到端的去噪任务。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Lines="25" w:line="20" w:lineRule="atLeast"/>
                        <w:ind w:left="272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基于图像纹理特征的水下目标识别技术研究：山东省自然科学基金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2014.8-2016.8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418" w:leftChars="0" w:hanging="276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5"/>
                          <w:sz w:val="18"/>
                          <w:szCs w:val="18"/>
                          <w:lang w:eastAsia="zh-CN"/>
                        </w:rPr>
                        <w:t>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right="105" w:hanging="175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主要职责：优化提出的深度学习模型，实现系统模块间的接口算法。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318" w:leftChars="0" w:right="105" w:rightChars="0" w:hanging="17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>比赛经历</w:t>
                      </w:r>
                      <w:r>
                        <w:rPr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CONTEST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第一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届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水下机器人抓取竞赛  国家自然科学基金委主办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2017.9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63" w:leftChars="125" w:right="0" w:rightChars="0" w:firstLine="222" w:firstLineChars="125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主要工作和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职责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：负责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水下视频目标的检测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、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识别、追踪和统计算法的实现和落地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；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担任队长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，统筹和协调各成员间的工作。</w:t>
                      </w:r>
                    </w:p>
                    <w:p>
                      <w:pPr>
                        <w:pStyle w:val="2"/>
                        <w:spacing w:before="47"/>
                        <w:ind w:left="0" w:leftChars="0" w:firstLine="480" w:firstLineChars="200"/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eastAsia="zh-CN"/>
                        </w:rPr>
                        <w:t xml:space="preserve">发表论文 </w:t>
                      </w:r>
                      <w:r>
                        <w:rPr>
                          <w:color w:val="173C99"/>
                          <w:lang w:eastAsia="zh-CN"/>
                        </w:rPr>
                        <w:t>PUBLICATIONS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IEEE International Conference on Ubiquitous Intelligence and Computing（第一作者为导师）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Poster presentation at SFWICT2017（第一作者为导师）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Xin Sun, Junyu Shi,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 ,Junyu Dong, Claudia Plant, Xinhua Wang, Huiyu Zhou Transferring Deep Knowledge for Object Recognition in Low-quality Underwater Videos. Neurocomputing(二审中)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Estanislau Lima, Xin Sun*, Junyu Dong, Hui Wang, Yuting Yang and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>. Learning and Transferring Convolutional Neural Network Knowledge to Ocean Front Recognition. IEEE Geoscience and Remote Sensing Letters, 14(3), pp. 354-358. (IF:2.228)</w:t>
                      </w:r>
                    </w:p>
                    <w:p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             </w:t>
                      </w:r>
                    </w:p>
                    <w:p>
                      <w:pPr>
                        <w:ind w:firstLine="432" w:firstLineChars="200"/>
                        <w:rPr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90"/>
                          <w:sz w:val="24"/>
                          <w:szCs w:val="24"/>
                          <w:lang w:eastAsia="zh-CN"/>
                        </w:rPr>
                        <w:t>个人主页：</w:t>
                      </w:r>
                      <w:bookmarkStart w:id="0" w:name="OLE_LINK3"/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24"/>
                          <w:szCs w:val="24"/>
                          <w:lang w:eastAsia="zh-CN"/>
                        </w:rPr>
                        <w:t>https://llpspark.github.i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19"/>
                          <w:lang w:eastAsia="zh-CN"/>
                        </w:rPr>
                        <w:t>o</w:t>
                      </w:r>
                      <w:bookmarkEnd w:id="0"/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705485" cy="427990"/>
            <wp:effectExtent l="0" t="0" r="18415" b="10160"/>
            <wp:docPr id="4" name="图片 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posOffset>5175885</wp:posOffset>
                </wp:positionH>
                <wp:positionV relativeFrom="paragraph">
                  <wp:posOffset>154305</wp:posOffset>
                </wp:positionV>
                <wp:extent cx="2160270" cy="8531225"/>
                <wp:effectExtent l="4445" t="4445" r="6985" b="177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853122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55pt;margin-top:12.15pt;height:671.75pt;width:170.1pt;mso-position-horizontal-relative:margin;z-index:-251651072;mso-width-relative:page;mso-height-relative:page;" fillcolor="#E8E8E8" filled="t" stroked="t" coordsize="21600,21600" o:gfxdata="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48+GQ2QAAAA0BAAAPAAAAAAAAAAEA&#10;IAAAACIAAABkcnMvZG93bnJldi54bWxQSwECFAAUAAAACACHTuJA8ZTmFQ4CAAAOBAAADgAAAAAA&#10;AAABACAAAAAoAQAAZHJzL2Uyb0RvYy54bWxQSwUGAAAAAAYABgBZAQAAqAUAAAAA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34789632" behindDoc="0" locked="0" layoutInCell="1" allowOverlap="1">
                <wp:simplePos x="0" y="0"/>
                <wp:positionH relativeFrom="column">
                  <wp:posOffset>5925185</wp:posOffset>
                </wp:positionH>
                <wp:positionV relativeFrom="paragraph">
                  <wp:posOffset>192405</wp:posOffset>
                </wp:positionV>
                <wp:extent cx="839470" cy="43497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.55pt;margin-top:15.15pt;height:34.25pt;width:66.1pt;z-index:1534789632;mso-width-relative:page;mso-height-relative:page;" filled="f" stroked="f" coordsize="21600,21600" o:gfxdata="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F1iva&#10;AAAACgEAAA8AAAAAAAAAAQAgAAAAIgAAAGRycy9kb3ducmV2LnhtbFBLAQIUABQAAAAIAIdO4kBZ&#10;Z9LmHgIAABkEAAAOAAAAAAAAAAEAIAAAACk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177165</wp:posOffset>
                </wp:positionV>
                <wp:extent cx="7178040" cy="8298180"/>
                <wp:effectExtent l="6350" t="6350" r="16510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055" y="2296160"/>
                          <a:ext cx="7178040" cy="829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05pt;margin-top:13.95pt;height:653.4pt;width:565.2pt;z-index:251659264;v-text-anchor:middle;mso-width-relative:page;mso-height-relative:page;" fillcolor="#FFFFFF [3201]" filled="t" stroked="t" coordsize="21600,21600" o:gfxdata="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qPS5RtgAAAAMAQAADwAAAAAA&#10;AAABACAAAAAiAAAAZHJzL2Rvd25yZXYueG1sUEsBAhQAFAAAAAgAh07iQK3QuhuFAgAA9gQAAA4A&#10;AAAAAAAAAQAgAAAAJwEAAGRycy9lMm9Eb2MueG1sUEsFBgAAAAAGAAYAWQEAAB4GAAAAAA==&#10;">
                <v:fill on="t" focussize="0,0"/>
                <v:stroke weight="1pt" color="#B4C7E7 [13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34793728" behindDoc="0" locked="0" layoutInCell="1" allowOverlap="1">
                <wp:simplePos x="0" y="0"/>
                <wp:positionH relativeFrom="column">
                  <wp:posOffset>2334260</wp:posOffset>
                </wp:positionH>
                <wp:positionV relativeFrom="paragraph">
                  <wp:posOffset>5154295</wp:posOffset>
                </wp:positionV>
                <wp:extent cx="2833370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34260" y="7333615"/>
                          <a:ext cx="28333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3.8pt;margin-top:405.85pt;height:0pt;width:223.1pt;z-index:1534793728;mso-width-relative:page;mso-height-relative:page;" filled="f" stroked="t" coordsize="21600,21600" o:gfxdata="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p8JhtgAAAALAQAADwAAAAAA&#10;AAABACAAAAAiAAAAZHJzL2Rvd25yZXYueG1sUEsBAhQAFAAAAAgAh07iQFMEhDTaAQAAcgMAAA4A&#10;AAAAAAAAAQAgAAAAJwEAAGRycy9lMm9Eb2MueG1sUEsFBgAAAAAGAAYAWQEAAHM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2704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4185920</wp:posOffset>
                </wp:positionV>
                <wp:extent cx="231013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6365240"/>
                          <a:ext cx="2310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15pt;margin-top:329.6pt;height:0pt;width:181.9pt;z-index:1534792704;mso-width-relative:page;mso-height-relative:page;" filled="f" stroked="t" coordsize="21600,21600" o:gfxdata="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RcpHZAAAACwEAAA8AAAAA&#10;AAAAAQAgAAAAIgAAAGRycy9kb3ducmV2LnhtbFBLAQIUABQAAAAIAIdO4kC9mwhS2gEAAHIDAAAO&#10;AAAAAAAAAAEAIAAAACgBAABkcnMvZTJvRG9jLnhtbFBLBQYAAAAABgAGAFkBAAB0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1680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1448435</wp:posOffset>
                </wp:positionV>
                <wp:extent cx="2238375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3627755"/>
                          <a:ext cx="22383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15pt;margin-top:114.05pt;height:0pt;width:176.25pt;z-index:1534791680;mso-width-relative:page;mso-height-relative:page;" filled="f" stroked="t" coordsize="21600,21600" o:gfxdata="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ZXpuS2AAAAAsBAAAPAAAA&#10;AAAAAAEAIAAAACIAAABkcnMvZG93bnJldi54bWxQSwECFAAUAAAACACHTuJA776wvtwBAAByAwAA&#10;DgAAAAAAAAABACAAAAAnAQAAZHJzL2Uyb0RvYy54bWxQSwUGAAAAAAYABgBZAQAAdQ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0656" behindDoc="0" locked="0" layoutInCell="1" allowOverlap="1">
                <wp:simplePos x="0" y="0"/>
                <wp:positionH relativeFrom="column">
                  <wp:posOffset>2143760</wp:posOffset>
                </wp:positionH>
                <wp:positionV relativeFrom="paragraph">
                  <wp:posOffset>210185</wp:posOffset>
                </wp:positionV>
                <wp:extent cx="29527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3760" y="2389505"/>
                          <a:ext cx="2952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8pt;margin-top:16.55pt;height:0pt;width:232.5pt;z-index:1534790656;mso-width-relative:page;mso-height-relative:page;" filled="f" stroked="t" coordsize="21600,21600" o:gfxdata="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+dMhMNcAAAAJAQAADwAAAAAA&#10;AAABACAAAAAiAAAAZHJzL2Rvd25yZXYueG1sUEsBAhQAFAAAAAgAh07iQBXUKB/bAQAAcgMAAA4A&#10;AAAAAAAAAQAgAAAAJgEAAGRycy9lMm9Eb2MueG1sUEsFBgAAAAAGAAYAWQEAAHM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7872" behindDoc="0" locked="0" layoutInCell="1" allowOverlap="1">
                <wp:simplePos x="0" y="0"/>
                <wp:positionH relativeFrom="column">
                  <wp:posOffset>5268595</wp:posOffset>
                </wp:positionH>
                <wp:positionV relativeFrom="paragraph">
                  <wp:posOffset>555625</wp:posOffset>
                </wp:positionV>
                <wp:extent cx="2070735" cy="790638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7975" y="2663190"/>
                          <a:ext cx="2070735" cy="79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刘利朋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17864270102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llpspark@outlook.com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家庭住址：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天津市西青区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出生年份：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1990.12.06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1"/>
                                <w:szCs w:val="1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精通 C / C++ /常用深度模型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熟练应用caffe框架/opencv库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掌握机器学习、深度学习理论</w:t>
                            </w:r>
                          </w:p>
                          <w:p>
                            <w:pPr>
                              <w:spacing w:line="82" w:lineRule="exact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能在已有的理论基础上提出自己的新见解、新想法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Coding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ML&amp;D 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Japanese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2015-2016  校级奖学金2次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1180"/>
                              </w:tabs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2012-2013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校级奖学金2次</w:t>
                            </w:r>
                          </w:p>
                          <w:p>
                            <w:pPr>
                              <w:spacing w:line="154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2011.10 金秋辩论赛最佳辩手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85" w:leftChars="0" w:right="105" w:rightChars="5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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4.85pt;margin-top:43.75pt;height:622.55pt;width:163.05pt;z-index:886607872;mso-width-relative:page;mso-height-relative:page;" filled="f" stroked="f" coordsize="21600,21600" o:gfxdata="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ntzkncAAAADAEAAA8AAAAAAAAAAQAgAAAAIgAAAGRycy9kb3ducmV2LnhtbFBL&#10;AQIUABQAAAAIAIdO4kAMoNZR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刘利朋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17864270102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llpspark@outlook.com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家庭住址：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天津市西青区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出生年份：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1990.12.06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1"/>
                          <w:szCs w:val="1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精通 C / C++ /常用深度模型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熟练应用caffe框架/opencv库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掌握机器学习、深度学习理论</w:t>
                      </w:r>
                    </w:p>
                    <w:p>
                      <w:pPr>
                        <w:spacing w:line="82" w:lineRule="exact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能在已有的理论基础上提出自己的新见解、新想法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Coding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ML&amp;D 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English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Office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Japanese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2015-2016  校级奖学金2次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1180"/>
                        </w:tabs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2012-2013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校级奖学金2次</w:t>
                      </w:r>
                    </w:p>
                    <w:p>
                      <w:pPr>
                        <w:spacing w:line="154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2011.10 金秋辩论赛最佳辩手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85" w:leftChars="0" w:right="105" w:rightChars="5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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2912" behindDoc="0" locked="0" layoutInCell="1" allowOverlap="1">
                <wp:simplePos x="0" y="0"/>
                <wp:positionH relativeFrom="column">
                  <wp:posOffset>5903595</wp:posOffset>
                </wp:positionH>
                <wp:positionV relativeFrom="paragraph">
                  <wp:posOffset>1556385</wp:posOffset>
                </wp:positionV>
                <wp:extent cx="839470" cy="43497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4.85pt;margin-top:122.55pt;height:34.25pt;width:66.1pt;z-index:893222912;mso-width-relative:page;mso-height-relative:page;" filled="f" stroked="f" coordsize="21600,21600" o:gfxdata="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+&#10;nuF13AAAAAwBAAAPAAAAAAAAAAEAIAAAACIAAABkcnMvZG93bnJldi54bWxQSwECFAAUAAAACACH&#10;TuJA1WRS7iACAAAZ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职业技能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1232" behindDoc="0" locked="0" layoutInCell="1" allowOverlap="1">
                <wp:simplePos x="0" y="0"/>
                <wp:positionH relativeFrom="column">
                  <wp:posOffset>5885815</wp:posOffset>
                </wp:positionH>
                <wp:positionV relativeFrom="paragraph">
                  <wp:posOffset>4742180</wp:posOffset>
                </wp:positionV>
                <wp:extent cx="839470" cy="43497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3890" y="5829935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45pt;margin-top:373.4pt;height:34.25pt;width:66.1pt;z-index:258271232;mso-width-relative:page;mso-height-relative:page;" filled="f" stroked="f" coordsize="21600,21600" o:gfxdata="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uxE3D3QAAAA4BAAAPAAAAAAAAAAEAIAAAACIAAABkcnMvZG93bnJldi54bWxQ&#10;SwECFAAUAAAACACHTuJAUA1p+S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8240" behindDoc="0" locked="0" layoutInCell="1" allowOverlap="1">
                <wp:simplePos x="0" y="0"/>
                <wp:positionH relativeFrom="column">
                  <wp:posOffset>5918200</wp:posOffset>
                </wp:positionH>
                <wp:positionV relativeFrom="paragraph">
                  <wp:posOffset>6091555</wp:posOffset>
                </wp:positionV>
                <wp:extent cx="839470" cy="43497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pt;margin-top:479.65pt;height:34.25pt;width:66.1pt;z-index:271498240;mso-width-relative:page;mso-height-relative:page;" filled="f" stroked="f" coordsize="21600,21600" o:gfxdata="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oV&#10;F/fcAAAADgEAAA8AAAAAAAAAAQAgAAAAIgAAAGRycy9kb3ducmV2LnhtbFBLAQIUABQAAAAIAIdO&#10;4kAtnxc0HwIAABk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5291455</wp:posOffset>
                </wp:positionH>
                <wp:positionV relativeFrom="paragraph">
                  <wp:posOffset>83185</wp:posOffset>
                </wp:positionV>
                <wp:extent cx="2032000" cy="8126095"/>
                <wp:effectExtent l="5080" t="4445" r="20320" b="2286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812609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3F3F3F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16.65pt;margin-top:6.55pt;height:639.85pt;width:160pt;mso-position-horizontal-relative:margin;z-index:251672576;mso-width-relative:page;mso-height-relative:page;" fillcolor="#E8E8E8" filled="t" stroked="t" coordsize="21600,21600" o:gfxdata="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c/5qK2gAAAA0BAAAPAAAAAAAAAAEA&#10;IAAAACIAAABkcnMvZG93bnJldi54bWxQSwECFAAUAAAACACHTuJAsXtzsA0CAAAOBAAADgAAAAAA&#10;AAABACAAAAApAQAAZHJzL2Uyb0RvYy54bWxQSwUGAAAAAAYABgBZAQAAqAUAAAAA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3F3F3F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5300345</wp:posOffset>
                </wp:positionH>
                <wp:positionV relativeFrom="paragraph">
                  <wp:posOffset>86995</wp:posOffset>
                </wp:positionV>
                <wp:extent cx="2026285" cy="294640"/>
                <wp:effectExtent l="48260" t="29210" r="59055" b="762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8600" y="2383155"/>
                          <a:ext cx="202628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35pt;margin-top:6.85pt;height:23.2pt;width:159.55pt;z-index:251673600;v-text-anchor:middle;mso-width-relative:page;mso-height-relative:page;" fillcolor="#71A6DB [3280]" filled="t" stroked="f" coordsize="21600,21600" o:gfxdata="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C6CDnO2wAA&#10;AAwBAAAPAAAAAAAAAAEAIAAAACIAAABkcnMvZG93bnJldi54bWxQSwECFAAUAAAACACHTuJArW5V&#10;gv8CAACDBgAADgAAAAAAAAABACAAAAAqAQAAZHJzL2Uyb0RvYy54bWxQSwUGAAAAAAYABgBZAQAA&#10;m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7626350</wp:posOffset>
                </wp:positionV>
                <wp:extent cx="451485" cy="234315"/>
                <wp:effectExtent l="48260" t="29210" r="52705" b="79375"/>
                <wp:wrapNone/>
                <wp:docPr id="21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1pt;margin-top:600.5pt;height:18.45pt;width:35.55pt;z-index:252206080;v-text-anchor:middle;mso-width-relative:page;mso-height-relative:page;" fillcolor="#71A6DB [3280]" filled="t" stroked="f" coordsize="21600,21600" o:gfxdata="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7R&#10;K07VAAAACQEAAA8AAAAAAAAAAQAgAAAAIgAAAGRycy9kb3ducmV2LnhtbFBLAQIUABQAAAAIAIdO&#10;4kCisc6N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5045710</wp:posOffset>
                </wp:positionV>
                <wp:extent cx="451485" cy="234315"/>
                <wp:effectExtent l="48260" t="29210" r="52705" b="79375"/>
                <wp:wrapNone/>
                <wp:docPr id="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pt;margin-top:397.3pt;height:18.45pt;width:35.55pt;z-index:251931648;v-text-anchor:middle;mso-width-relative:page;mso-height-relative:page;" fillcolor="#71A6DB [3280]" filled="t" stroked="f" coordsize="21600,21600" o:gfxdata="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2iCzPWAAAACwEAAA8AAAAAAAAAAQAgAAAAIgAAAGRycy9kb3ducmV2LnhtbFBLAQIUABQAAAAI&#10;AIdO4kD1J4KeYQIAAGgFAAAOAAAAAAAAAAEAIAAAACU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4058285</wp:posOffset>
                </wp:positionV>
                <wp:extent cx="451485" cy="234315"/>
                <wp:effectExtent l="48260" t="29210" r="52705" b="79375"/>
                <wp:wrapNone/>
                <wp:docPr id="19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319.55pt;height:18.45pt;width:35.55pt;z-index:251794432;v-text-anchor:middle;mso-width-relative:page;mso-height-relative:page;" fillcolor="#71A6DB [3280]" filled="t" stroked="f" coordsize="21600,21600" o:gfxdata="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SKjx&#10;79QAAAAIAQAADwAAAAAAAAABACAAAAAiAAAAZHJzL2Rvd25yZXYueG1sUEsBAhQAFAAAAAgAh07i&#10;QBic/tNfAgAAaAUAAA4AAAAAAAAAAQAgAAAAIwEAAGRycy9lMm9Eb2MueG1sUEsFBgAAAAAGAAYA&#10;WQEAAPQ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1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251725824;v-text-anchor:middle;mso-width-relative:page;mso-height-relative:page;" fillcolor="#71A6DB [3280]" filled="t" stroked="f" coordsize="21600,21600" o:gfxdata="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V09yHS&#10;AAAABwEAAA8AAAAAAAAAAQAgAAAAIgAAAGRycy9kb3ducmV2LnhtbFBLAQIUABQAAAAIAIdO4kBP&#10;CrLAXwIAAGgFAAAOAAAAAAAAAAEAIAAAACEBAABkcnMvZTJvRG9jLnhtbFBLBQYAAAAABgAGAFkB&#10;AADy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109855</wp:posOffset>
                </wp:positionV>
                <wp:extent cx="451485" cy="234315"/>
                <wp:effectExtent l="48260" t="29210" r="52705" b="79375"/>
                <wp:wrapNone/>
                <wp:docPr id="2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245" y="2383155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8.65pt;height:18.45pt;width:35.55pt;z-index:251691008;v-text-anchor:middle;mso-width-relative:page;mso-height-relative:page;" fillcolor="#71A6DB [3280]" filled="t" stroked="f" coordsize="21600,21600" o:gfxdata="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zhfH11QAAAAkBAAAPAAAAAAAAAAEAIAAAACIAAABkcnMvZG93bnJldi54bWxQSwEC&#10;FAAUAAAACACHTuJA3DzzNWkCAAB0BQAADgAAAAAAAAABACAAAAAkAQAAZHJzL2Uyb0RvYy54bWxQ&#10;SwUGAAAAAAYABgBZAQAA/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5824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3991610</wp:posOffset>
                </wp:positionV>
                <wp:extent cx="84455" cy="92710"/>
                <wp:effectExtent l="0" t="0" r="10795" b="25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56350" y="6126480"/>
                          <a:ext cx="84455" cy="92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1.3pt;margin-top:314.3pt;height:7.3pt;width:6.65pt;z-index:886605824;v-text-anchor:middle;mso-width-relative:page;mso-height-relative:page;" fillcolor="#A5A5A5 [3206]" filled="t" stroked="f" coordsize="21600,21600" o:gfxdata="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M+f&#10;fNoAAAANAQAADwAAAAAAAAABACAAAAAiAAAAZHJzL2Rvd25yZXYueG1sUEsBAhQAFAAAAAgAh07i&#10;QL8ul7VZAgAAiAQAAA4AAAAAAAAAAQAgAAAAKQ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4800" behindDoc="0" locked="0" layoutInCell="1" allowOverlap="1">
                <wp:simplePos x="0" y="0"/>
                <wp:positionH relativeFrom="column">
                  <wp:posOffset>6328410</wp:posOffset>
                </wp:positionH>
                <wp:positionV relativeFrom="paragraph">
                  <wp:posOffset>3399155</wp:posOffset>
                </wp:positionV>
                <wp:extent cx="147955" cy="84455"/>
                <wp:effectExtent l="0" t="0" r="4445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2210" y="5513070"/>
                          <a:ext cx="147955" cy="84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8.3pt;margin-top:267.65pt;height:6.65pt;width:11.65pt;z-index:886604800;v-text-anchor:middle;mso-width-relative:page;mso-height-relative:page;" fillcolor="#A5A5A5 [3206]" filled="t" stroked="f" coordsize="21600,21600" o:gfxdata="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U&#10;d4rN2gAAAAwBAAAPAAAAAAAAAAEAIAAAACIAAABkcnMvZG93bnJldi54bWxQSwECFAAUAAAACACH&#10;TuJAkmX3plsCAACJ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31008" behindDoc="0" locked="0" layoutInCell="1" allowOverlap="1">
                <wp:simplePos x="0" y="0"/>
                <wp:positionH relativeFrom="column">
                  <wp:posOffset>5359400</wp:posOffset>
                </wp:positionH>
                <wp:positionV relativeFrom="paragraph">
                  <wp:posOffset>4592955</wp:posOffset>
                </wp:positionV>
                <wp:extent cx="1038860" cy="76200"/>
                <wp:effectExtent l="6350" t="6350" r="2159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pt;margin-top:361.65pt;height:6pt;width:81.8pt;z-index:569131008;v-text-anchor:middle;mso-width-relative:page;mso-height-relative:page;" fillcolor="#4472C4 [3204]" filled="t" stroked="t" coordsize="21600,21600" o:gfxdata="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kv86EtsAAAAOAQAADwAAAAAAAAABACAAAAAiAAAAZHJzL2Rvd25yZXYueG1s&#10;UEsBAhQAFAAAAAgAh07iQE535W9nAgAAyAQAAA4AAAAAAAAAAQAgAAAAKgEAAGRycy9lMm9Eb2Mu&#10;eG1sUEsFBgAAAAAGAAYAWQEAAAMGAAAAAA=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29984" behindDoc="0" locked="0" layoutInCell="1" allowOverlap="1">
                <wp:simplePos x="0" y="0"/>
                <wp:positionH relativeFrom="column">
                  <wp:posOffset>5360035</wp:posOffset>
                </wp:positionH>
                <wp:positionV relativeFrom="paragraph">
                  <wp:posOffset>4307205</wp:posOffset>
                </wp:positionV>
                <wp:extent cx="1056005" cy="76200"/>
                <wp:effectExtent l="6350" t="6350" r="2349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05pt;margin-top:339.15pt;height:6pt;width:83.15pt;z-index:569129984;v-text-anchor:middle;mso-width-relative:page;mso-height-relative:page;" fillcolor="#4472C4 [3204]" filled="t" stroked="t" coordsize="21600,21600" o:gfxdata="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aN+2i2wAAAA4BAAAPAAAAAAAAAAEAIAAAACIAAABkcnMvZG93bnJldi54bWxQ&#10;SwECFAAUAAAACACHTuJAZYUjbmYCAADI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41312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3701415</wp:posOffset>
                </wp:positionV>
                <wp:extent cx="986155" cy="76200"/>
                <wp:effectExtent l="6350" t="6350" r="17145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91.45pt;height:6pt;width:77.65pt;z-index:291341312;v-text-anchor:middle;mso-width-relative:page;mso-height-relative:page;" fillcolor="#4472C4 [3204]" filled="t" stroked="t" coordsize="21600,21600" o:gfxdata="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1E+5v2wAAAAsBAAAPAAAAAAAAAAEAIAAAACIAAABkcnMvZG93bnJldi54bWxQ&#10;SwECFAAUAAAACACHTuJA07cqkmYCAADH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9264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3397885</wp:posOffset>
                </wp:positionV>
                <wp:extent cx="969645" cy="83820"/>
                <wp:effectExtent l="6350" t="6350" r="14605" b="241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5745" y="5685155"/>
                          <a:ext cx="969645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67.55pt;height:6.6pt;width:76.35pt;z-index:271499264;v-text-anchor:middle;mso-width-relative:page;mso-height-relative:page;" fillcolor="#4472C4 [3204]" filled="t" stroked="t" coordsize="21600,21600" o:gfxdata="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Tsv//bAAAACwEAAA8AAAAAAAAAAQAgAAAAIgAAAGRy&#10;cy9kb3ducmV2LnhtbFBLAQIUABQAAAAIAIdO4kCBb1TwdAIAANMEAAAOAAAAAAAAAAEAIAAAACoB&#10;AABkcnMvZTJvRG9jLnhtbFBLBQYAAAAABgAGAFkBAAAQ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1888" behindDoc="0" locked="0" layoutInCell="1" allowOverlap="1">
                <wp:simplePos x="0" y="0"/>
                <wp:positionH relativeFrom="column">
                  <wp:posOffset>6380480</wp:posOffset>
                </wp:positionH>
                <wp:positionV relativeFrom="paragraph">
                  <wp:posOffset>4591685</wp:posOffset>
                </wp:positionV>
                <wp:extent cx="95250" cy="75565"/>
                <wp:effectExtent l="0" t="0" r="0" b="6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47460" y="6731000"/>
                          <a:ext cx="95250" cy="75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2.4pt;margin-top:361.55pt;height:5.95pt;width:7.5pt;z-index:893221888;v-text-anchor:middle;mso-width-relative:page;mso-height-relative:page;" fillcolor="#A5A5A5 [3206]" filled="t" stroked="f" coordsize="21600,21600" o:gfxdata="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yJqLT&#10;1wAAAA8BAAAPAAAAAAAAAAEAIAAAACIAAABkcnMvZG93bnJldi54bWxQSwECFAAUAAAACACHTuJA&#10;/1ttIlsCAACIBAAADgAAAAAAAAABACAAAAAm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1646555</wp:posOffset>
                </wp:positionV>
                <wp:extent cx="2025650" cy="294640"/>
                <wp:effectExtent l="48260" t="29210" r="59690" b="762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129.65pt;height:23.2pt;width:159.5pt;z-index:251689984;v-text-anchor:middle;mso-width-relative:page;mso-height-relative:page;" fillcolor="#71A6DB [3280]" filled="t" stroked="f" coordsize="21600,21600" o:gfxdata="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0208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4815840</wp:posOffset>
                </wp:positionV>
                <wp:extent cx="2034540" cy="311785"/>
                <wp:effectExtent l="6350" t="6350" r="16510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2565" y="5743575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379.2pt;height:24.55pt;width:160.2pt;z-index:258270208;v-text-anchor:middle;mso-width-relative:page;mso-height-relative:page;" fillcolor="#71A6DB [3280]" filled="t" stroked="f" coordsize="21600,21600" o:gfxdata="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884224" behindDoc="0" locked="0" layoutInCell="1" allowOverlap="1">
                <wp:simplePos x="0" y="0"/>
                <wp:positionH relativeFrom="column">
                  <wp:posOffset>5297805</wp:posOffset>
                </wp:positionH>
                <wp:positionV relativeFrom="paragraph">
                  <wp:posOffset>6202045</wp:posOffset>
                </wp:positionV>
                <wp:extent cx="2034540" cy="311785"/>
                <wp:effectExtent l="48260" t="29210" r="50800" b="7810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15pt;margin-top:488.35pt;height:24.55pt;width:160.2pt;z-index:264884224;v-text-anchor:middle;mso-width-relative:page;mso-height-relative:page;" fillcolor="#71A6DB [3280]" filled="t" stroked="f" coordsize="21600,21600" o:gfxdata="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4N8LcNsAAAAOAQAADwAAAAAA&#10;AAABACAAAAAiAAAAZHJzL2Rvd25yZXYueG1sUEsBAhQAFAAAAAgAh07iQNopXc30AgAAeQYAAA4A&#10;AAAAAAAAAQAgAAAAKgEAAGRycy9lMm9Eb2MueG1sUEsFBgAAAAAGAAYAWQEAAJA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1534863360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-9069705</wp:posOffset>
                </wp:positionV>
                <wp:extent cx="476250" cy="261620"/>
                <wp:effectExtent l="15875" t="15875" r="79375" b="84455"/>
                <wp:wrapNone/>
                <wp:docPr id="26" name="五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0" y="161036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0.05pt;margin-top:-714.15pt;height:20.6pt;width:37.5pt;z-index:1534863360;v-text-anchor:middle;mso-width-relative:page;mso-height-relative:page;" fillcolor="#5B9BD5 [3208]" filled="t" stroked="f" coordsize="21600,21600" o:gfxdata="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X6ywC2AAAAAsBAAAPAAAAAAAAAAEAIAAAACIA&#10;AABkcnMvZG93bnJldi54bWxQSwECFAAUAAAACACHTuJAPQi+hLQCAABGBQAADgAAAAAAAAABACAA&#10;AAAnAQAAZHJzL2Uyb0RvYy54bWxQSwUGAAAAAAYABgBZAQAATQYAAAAA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ge">
                  <wp:posOffset>1311910</wp:posOffset>
                </wp:positionV>
                <wp:extent cx="7150735" cy="9082405"/>
                <wp:effectExtent l="0" t="0" r="12065" b="4445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9600" y="2409190"/>
                          <a:ext cx="7150735" cy="90824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320290" cy="1506855"/>
                                  <wp:effectExtent l="0" t="0" r="3810" b="17145"/>
                                  <wp:docPr id="14" name="图片 14" descr="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29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3pt;margin-top:103.3pt;height:715.15pt;width:563.05pt;mso-position-vertical-relative:page;mso-wrap-distance-bottom:0pt;mso-wrap-distance-top:0pt;z-index:252207104;mso-width-relative:page;mso-height-relative:page;" fillcolor="#FFFFFF [3212]" filled="t" stroked="f" coordsize="21600,21600" o:gfxdata="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9ccHG1wAAAAwBAAAPAAAAAAAAAAEAIAAAACIA&#10;AABkcnMvZG93bnJldi54bWxQSwECFAAUAAAACACHTuJA5ckEd0MCAABQBAAADgAAAAAAAAABACAA&#10;AAAm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2320290" cy="1506855"/>
                            <wp:effectExtent l="0" t="0" r="3810" b="17145"/>
                            <wp:docPr id="14" name="图片 14" descr="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290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233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25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1534862336;v-text-anchor:middle;mso-width-relative:page;mso-height-relative:page;" fillcolor="#71A6DB [3280]" filled="t" stroked="f" coordsize="21600,21600" o:gfxdata="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OlH+N&#10;0wAAAAcBAAAPAAAAAAAAAAEAIAAAACIAAABkcnMvZG93bnJldi54bWxQSwECFAAUAAAACACHTuJA&#10;/uj8wF8CAABoBQAADgAAAAAAAAABACAAAAAiAQAAZHJzL2Uyb0RvYy54bWxQSwUGAAAAAAYABgBZ&#10;AQAA8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bookmarkStart w:id="1" w:name="_GoBack"/>
      <w:r>
        <w:rPr>
          <w:sz w:val="21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-2386330</wp:posOffset>
            </wp:positionV>
            <wp:extent cx="7552690" cy="10694670"/>
            <wp:effectExtent l="0" t="0" r="10160" b="11430"/>
            <wp:wrapTopAndBottom/>
            <wp:docPr id="24" name="图片 24" descr="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底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1" w:fontKey="{873AAFC0-5DA9-4B72-B356-858025BBBBE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2" w:fontKey="{F28CD3D8-7EA0-437D-A0EB-CC1CA5C6A3B9}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00"/>
    <w:family w:val="auto"/>
    <w:pitch w:val="default"/>
    <w:sig w:usb0="00000000" w:usb1="00000000" w:usb2="00000000" w:usb3="00000000" w:csb0="00000000" w:csb1="00000000"/>
    <w:embedRegular r:id="rId3" w:fontKey="{531CCAFC-5577-458B-8390-BC5023EE3F8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B79B4"/>
    <w:multiLevelType w:val="multilevel"/>
    <w:tmpl w:val="562B79B4"/>
    <w:lvl w:ilvl="0" w:tentative="0">
      <w:start w:val="0"/>
      <w:numFmt w:val="bullet"/>
      <w:lvlText w:val=""/>
      <w:lvlJc w:val="left"/>
      <w:pPr>
        <w:ind w:left="318" w:hanging="176"/>
      </w:pPr>
      <w:rPr>
        <w:rFonts w:hint="default"/>
        <w:w w:val="100"/>
      </w:rPr>
    </w:lvl>
    <w:lvl w:ilvl="1" w:tentative="0">
      <w:start w:val="0"/>
      <w:numFmt w:val="bullet"/>
      <w:lvlText w:val="•"/>
      <w:lvlJc w:val="left"/>
      <w:pPr>
        <w:ind w:left="1188" w:hanging="17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36" w:hanging="1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85" w:hanging="1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33" w:hanging="1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181" w:hanging="1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930" w:hanging="1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678" w:hanging="1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427" w:hanging="176"/>
      </w:pPr>
      <w:rPr>
        <w:rFonts w:hint="default"/>
      </w:rPr>
    </w:lvl>
  </w:abstractNum>
  <w:abstractNum w:abstractNumId="1">
    <w:nsid w:val="599E54BF"/>
    <w:multiLevelType w:val="singleLevel"/>
    <w:tmpl w:val="599E54BF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9E6477"/>
    <w:multiLevelType w:val="singleLevel"/>
    <w:tmpl w:val="599E6477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72A1A"/>
    <w:rsid w:val="000E04DC"/>
    <w:rsid w:val="00735C23"/>
    <w:rsid w:val="008D7B16"/>
    <w:rsid w:val="00B0303F"/>
    <w:rsid w:val="00B101E8"/>
    <w:rsid w:val="00D46F8C"/>
    <w:rsid w:val="055F3121"/>
    <w:rsid w:val="0A263466"/>
    <w:rsid w:val="0A7D2645"/>
    <w:rsid w:val="0E4A162B"/>
    <w:rsid w:val="11E966D5"/>
    <w:rsid w:val="14BF63D3"/>
    <w:rsid w:val="1E60529E"/>
    <w:rsid w:val="34D9107F"/>
    <w:rsid w:val="35B72A1A"/>
    <w:rsid w:val="36516248"/>
    <w:rsid w:val="3E737D97"/>
    <w:rsid w:val="42442815"/>
    <w:rsid w:val="4A876C27"/>
    <w:rsid w:val="4AC438CD"/>
    <w:rsid w:val="578F0C21"/>
    <w:rsid w:val="6195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54"/>
      <w:ind w:left="940"/>
      <w:outlineLvl w:val="0"/>
    </w:pPr>
    <w:rPr>
      <w:b/>
      <w:bCs/>
      <w:sz w:val="24"/>
      <w:szCs w:val="24"/>
    </w:rPr>
  </w:style>
  <w:style w:type="character" w:default="1" w:styleId="4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  <w:style w:type="paragraph" w:customStyle="1" w:styleId="7">
    <w:name w:val="List Paragraph"/>
    <w:basedOn w:val="1"/>
    <w:qFormat/>
    <w:uiPriority w:val="1"/>
    <w:pPr>
      <w:ind w:left="446" w:hanging="17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8144;&#21806;&#31616;&#21382;&#12305;&#40575;&#31513;&#32032;&#38597;&#21830;&#21153;&#27714;&#32844;&#31616;&#21382;026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【销售简历】鹿笙素雅商务求职简历026.docx</Template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2017-08-21T12:06:00Z</dcterms:created>
  <dc:creator>Administrator</dc:creator>
  <cp:lastModifiedBy>moomda</cp:lastModifiedBy>
  <dcterms:modified xsi:type="dcterms:W3CDTF">2019-01-05T09:33:55Z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4</vt:lpwstr>
  </property>
</Properties>
</file>