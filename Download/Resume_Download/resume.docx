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lang w:eastAsia="zh-CN"/>
        </w:rPr>
      </w:pPr>
      <w:r>
        <w:drawing>
          <wp:anchor distT="0" distB="0" distL="114300" distR="114300" simplePos="0" relativeHeight="251613184" behindDoc="0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11430</wp:posOffset>
            </wp:positionV>
            <wp:extent cx="7607935" cy="10688955"/>
            <wp:effectExtent l="0" t="0" r="12065" b="9525"/>
            <wp:wrapNone/>
            <wp:docPr id="2" name="图片 2" descr="C:\Users\Administrator\Desktop\小哥哥简历背景.jpg小哥哥简历背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Administrator\Desktop\小哥哥简历背景.jpg小哥哥简历背景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07935" cy="1068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31025408" behindDoc="0" locked="0" layoutInCell="1" allowOverlap="1">
                <wp:simplePos x="0" y="0"/>
                <wp:positionH relativeFrom="column">
                  <wp:posOffset>6315075</wp:posOffset>
                </wp:positionH>
                <wp:positionV relativeFrom="paragraph">
                  <wp:posOffset>5876290</wp:posOffset>
                </wp:positionV>
                <wp:extent cx="132080" cy="81280"/>
                <wp:effectExtent l="0" t="0" r="1270" b="1397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812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97.25pt;margin-top:462.7pt;height:6.4pt;width:10.4pt;z-index:331025408;v-text-anchor:middle;mso-width-relative:page;mso-height-relative:page;" fillcolor="#A5A5A5 [3206]" filled="t" stroked="f" coordsize="21600,21600" o:gfxdata="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GF0jm7aAAAADAEAAA8A&#10;AAAAAAAAAQAgAAAAIgAAAGRycy9kb3ducmV2LnhtbFBLAQIUABQAAAAIAIdO4kAFCMcMTgIAAH0E&#10;AAAOAAAAAAAAAAEAIAAAACkBAABkcnMvZTJvRG9jLnhtbFBLBQYAAAAABgAGAFkBAADp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8269184" behindDoc="0" locked="0" layoutInCell="1" allowOverlap="1">
                <wp:simplePos x="0" y="0"/>
                <wp:positionH relativeFrom="column">
                  <wp:posOffset>5106670</wp:posOffset>
                </wp:positionH>
                <wp:positionV relativeFrom="page">
                  <wp:posOffset>224790</wp:posOffset>
                </wp:positionV>
                <wp:extent cx="1385570" cy="1826260"/>
                <wp:effectExtent l="0" t="0" r="0" b="0"/>
                <wp:wrapSquare wrapText="bothSides"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87950" y="218440"/>
                          <a:ext cx="1385570" cy="1826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afterLines="27" w:afterAutospacing="0"/>
                              <w:ind w:left="0" w:leftChars="0" w:firstLine="109" w:firstLineChars="52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1118235" cy="1532255"/>
                                  <wp:effectExtent l="0" t="0" r="5715" b="10795"/>
                                  <wp:docPr id="32" name="图片 32" descr="图片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图片 32" descr="图片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18235" cy="15322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2.1pt;margin-top:17.7pt;height:143.8pt;width:109.1pt;mso-position-vertical-relative:page;mso-wrap-distance-bottom:0pt;mso-wrap-distance-left:9pt;mso-wrap-distance-right:9pt;mso-wrap-distance-top:0pt;z-index:258269184;mso-width-relative:page;mso-height-relative:page;" filled="f" stroked="f" coordsize="21600,21600" o:gfxdata="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Bo4+hM2gAAAAsBAAAPAAAAAAAAAAEAIAAAACIAAABkcnMvZG93bnJldi54bWxQSwEC&#10;FAAUAAAACACHTuJA55R4DCsCAAAmBAAADgAAAAAAAAABACAAAAAp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after="0" w:afterLines="27" w:afterAutospacing="0"/>
                        <w:ind w:left="0" w:leftChars="0" w:firstLine="109" w:firstLineChars="52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 w:eastAsiaTheme="minorEastAsia"/>
                          <w:lang w:eastAsia="zh-CN"/>
                        </w:rPr>
                        <w:drawing>
                          <wp:inline distT="0" distB="0" distL="114300" distR="114300">
                            <wp:extent cx="1118235" cy="1532255"/>
                            <wp:effectExtent l="0" t="0" r="5715" b="10795"/>
                            <wp:docPr id="32" name="图片 32" descr="图片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图片 32" descr="图片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18235" cy="15322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10393600" behindDoc="0" locked="0" layoutInCell="1" allowOverlap="1">
                <wp:simplePos x="0" y="0"/>
                <wp:positionH relativeFrom="column">
                  <wp:posOffset>5351145</wp:posOffset>
                </wp:positionH>
                <wp:positionV relativeFrom="paragraph">
                  <wp:posOffset>6178550</wp:posOffset>
                </wp:positionV>
                <wp:extent cx="1031240" cy="88900"/>
                <wp:effectExtent l="6350" t="6350" r="10160" b="1905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240" cy="88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21.35pt;margin-top:486.5pt;height:7pt;width:81.2pt;z-index:410393600;v-text-anchor:middle;mso-width-relative:page;mso-height-relative:page;" fillcolor="#4472C4 [3204]" filled="t" stroked="t" coordsize="21600,21600" o:gfxdata="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CilwWPcAAAADAEAAA8AAAAAAAAAAQAgAAAAIgAAAGRycy9kb3ducmV2Lnht&#10;bFBLAQIUABQAAAAIAIdO4kBXZ6aHZwIAAMgEAAAOAAAAAAAAAAEAIAAAACsBAABkcnMvZTJvRG9j&#10;LnhtbFBLBQYAAAAABgAGAFkBAAAEBgAAAAA=&#10;">
                <v:fill on="t" focussize="0,0"/>
                <v:stroke weight="1pt" color="#2F528F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886606848" behindDoc="0" locked="0" layoutInCell="1" allowOverlap="1">
                <wp:simplePos x="0" y="0"/>
                <wp:positionH relativeFrom="column">
                  <wp:posOffset>6390640</wp:posOffset>
                </wp:positionH>
                <wp:positionV relativeFrom="paragraph">
                  <wp:posOffset>6489700</wp:posOffset>
                </wp:positionV>
                <wp:extent cx="76200" cy="76835"/>
                <wp:effectExtent l="0" t="0" r="0" b="18415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373495" y="6438265"/>
                          <a:ext cx="76200" cy="768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03.2pt;margin-top:511pt;height:6.05pt;width:6pt;z-index:886606848;v-text-anchor:middle;mso-width-relative:page;mso-height-relative:page;" fillcolor="#A5A5A5 [3206]" filled="t" stroked="f" coordsize="21600,21600" o:gfxdata="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DZj4vM&#10;2AAAAA8BAAAPAAAAAAAAAAEAIAAAACIAAABkcnMvZG93bnJldi54bWxQSwECFAAUAAAACACHTuJA&#10;2N+1NloCAACIBAAADgAAAAAAAAABACAAAAAnAQAAZHJzL2Uyb0RvYy54bWxQSwUGAAAAAAYABgBZ&#10;AQAA8w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lang w:eastAsia="zh-CN"/>
        </w:rPr>
        <w:drawing>
          <wp:inline distT="0" distB="0" distL="114300" distR="114300">
            <wp:extent cx="705485" cy="427990"/>
            <wp:effectExtent l="0" t="0" r="18415" b="10160"/>
            <wp:docPr id="4" name="图片 4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548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margin">
                  <wp:posOffset>5175885</wp:posOffset>
                </wp:positionH>
                <wp:positionV relativeFrom="paragraph">
                  <wp:posOffset>154305</wp:posOffset>
                </wp:positionV>
                <wp:extent cx="2160270" cy="8531225"/>
                <wp:effectExtent l="4445" t="4445" r="6985" b="1778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8531225"/>
                        </a:xfrm>
                        <a:prstGeom prst="rect">
                          <a:avLst/>
                        </a:prstGeom>
                        <a:solidFill>
                          <a:srgbClr val="E8E8E8"/>
                        </a:solidFill>
                        <a:ln w="9525" cap="flat" cmpd="sng">
                          <a:solidFill>
                            <a:srgbClr val="3D85AB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rPr>
                                <w:rFonts w:ascii="微软雅黑" w:hAnsi="微软雅黑" w:eastAsia="微软雅黑"/>
                                <w:color w:val="3F3F3F"/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7.55pt;margin-top:12.15pt;height:671.75pt;width:170.1pt;mso-position-horizontal-relative:margin;z-index:-251651072;mso-width-relative:page;mso-height-relative:page;" fillcolor="#E8E8E8" filled="t" stroked="t" coordsize="21600,21600" o:gfxdata="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G6A8X7YAAAADAEAAA8AAAAAAAAAAQAg&#10;AAAAIgAAAGRycy9kb3ducmV2LnhtbFBLAQIUABQAAAAIAIdO4kDxlOYVDgIAAA4EAAAOAAAAAAAA&#10;AAEAIAAAACcBAABkcnMvZTJvRG9jLnhtbFBLBQYAAAAABgAGAFkBAACnBQAAAAA=&#10;">
                <v:fill on="t" focussize="0,0"/>
                <v:stroke color="#3D85AB" joinstyle="miter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rPr>
                          <w:rFonts w:ascii="微软雅黑" w:hAnsi="微软雅黑" w:eastAsia="微软雅黑"/>
                          <w:color w:val="3F3F3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120650</wp:posOffset>
                </wp:positionH>
                <wp:positionV relativeFrom="paragraph">
                  <wp:posOffset>133985</wp:posOffset>
                </wp:positionV>
                <wp:extent cx="5116195" cy="10371455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801745" y="1287780"/>
                          <a:ext cx="5116195" cy="103714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46" w:line="20" w:lineRule="atLeast"/>
                              <w:ind w:left="0" w:leftChars="0" w:right="0" w:rightChars="0" w:firstLine="480" w:firstLineChars="200"/>
                              <w:jc w:val="both"/>
                              <w:textAlignment w:val="auto"/>
                              <w:outlineLvl w:val="0"/>
                              <w:rPr>
                                <w:color w:val="173C99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173C99"/>
                                <w:sz w:val="24"/>
                                <w:szCs w:val="24"/>
                                <w:lang w:eastAsia="zh-CN"/>
                              </w:rPr>
                              <w:t>教育背景</w:t>
                            </w:r>
                            <w:r>
                              <w:rPr>
                                <w:color w:val="173C99"/>
                                <w:lang w:eastAsia="zh-CN"/>
                              </w:rPr>
                              <w:t xml:space="preserve"> EDUCATION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left" w:pos="5912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50" w:after="0" w:afterLines="50" w:line="20" w:lineRule="atLeast"/>
                              <w:ind w:left="272" w:lef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中国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海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洋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大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学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46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(985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11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高校)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43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计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算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机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软件与理论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/人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工智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能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46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硕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士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val="en-US" w:eastAsia="zh-CN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2015.9-2018.6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0" w:lineRule="atLeast"/>
                              <w:ind w:left="271" w:leftChars="0" w:right="142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z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z w:val="18"/>
                                <w:lang w:eastAsia="zh-CN"/>
                              </w:rPr>
                              <w:t>专业成绩排名第一入学；研究兴趣：深度学习、图像处理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50" w:after="0" w:afterLines="50" w:line="20" w:lineRule="atLeast"/>
                              <w:ind w:left="272" w:leftChars="0" w:right="1417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 xml:space="preserve">天津科技大学 计算机科学与技术 本科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2010.9-2014.6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46" w:line="20" w:lineRule="atLeast"/>
                              <w:ind w:left="0" w:leftChars="0" w:right="0" w:rightChars="0" w:firstLine="480" w:firstLineChars="200"/>
                              <w:jc w:val="both"/>
                              <w:textAlignment w:val="auto"/>
                              <w:outlineLvl w:val="0"/>
                              <w:rPr>
                                <w:rFonts w:hint="default"/>
                                <w:color w:val="173C99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173C99"/>
                                <w:sz w:val="24"/>
                                <w:szCs w:val="24"/>
                                <w:lang w:val="en-US" w:eastAsia="zh-CN"/>
                              </w:rPr>
                              <w:t>工作经历</w:t>
                            </w:r>
                            <w:r>
                              <w:rPr>
                                <w:color w:val="173C9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173C99"/>
                                <w:lang w:val="en-US" w:eastAsia="zh-CN"/>
                              </w:rPr>
                              <w:t>WORK EXPERIENCE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50" w:after="0" w:afterLines="50" w:line="20" w:lineRule="atLeast"/>
                              <w:ind w:left="272" w:leftChars="0" w:right="1417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val="en-US" w:eastAsia="zh-CN"/>
                              </w:rPr>
                              <w:t>北京眼神科技有限公司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val="en-US" w:eastAsia="zh-CN"/>
                              </w:rPr>
                              <w:t>视觉算法工程师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201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val="en-US" w:eastAsia="zh-CN"/>
                              </w:rPr>
                              <w:t>8.3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-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val="en-US" w:eastAsia="zh-CN"/>
                              </w:rPr>
                              <w:t>2019.10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50" w:after="0" w:afterLines="50" w:line="20" w:lineRule="atLeast"/>
                              <w:ind w:left="272" w:leftChars="0" w:right="1417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val="en-US" w:eastAsia="zh-CN"/>
                              </w:rPr>
                              <w:t>上海魔象科技有限公司 视觉算法工程师 2019.10-至今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line="20" w:lineRule="atLeast"/>
                              <w:ind w:left="0" w:leftChars="0" w:right="0" w:rightChars="0" w:firstLine="480" w:firstLineChars="200"/>
                              <w:jc w:val="both"/>
                              <w:textAlignment w:val="auto"/>
                              <w:outlineLvl w:val="0"/>
                              <w:rPr>
                                <w:color w:val="173C99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173C99"/>
                                <w:lang w:val="en-US" w:eastAsia="zh-CN"/>
                              </w:rPr>
                              <w:t>高校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173C99"/>
                              </w:rPr>
                              <w:t>项目经历</w:t>
                            </w:r>
                            <w:r>
                              <w:rPr>
                                <w:color w:val="173C99"/>
                              </w:rPr>
                              <w:t xml:space="preserve"> </w:t>
                            </w:r>
                            <w:r>
                              <w:rPr>
                                <w:color w:val="173C99"/>
                                <w:lang w:eastAsia="zh-CN"/>
                              </w:rPr>
                              <w:t>EDUCATION</w:t>
                            </w:r>
                            <w:r>
                              <w:rPr>
                                <w:rFonts w:hint="eastAsia"/>
                                <w:color w:val="173C99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color w:val="173C99"/>
                              </w:rPr>
                              <w:t>PROJECT EXPERIENCE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50" w:after="0" w:afterLines="50" w:line="20" w:lineRule="atLeast"/>
                              <w:ind w:firstLine="270" w:firstLineChars="150"/>
                              <w:jc w:val="both"/>
                              <w:textAlignment w:val="auto"/>
                              <w:outlineLvl w:val="9"/>
                              <w:rPr>
                                <w:rFonts w:hint="default" w:asciiTheme="majorEastAsia" w:hAnsiTheme="majorEastAsia" w:eastAsiaTheme="majorEastAsia" w:cstheme="majorEastAsia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</w:rPr>
                              <w:t xml:space="preserve">基于深度学习与复杂网络的海洋锋时空特征分析及识别： 国家自然科学基金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2015.9-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val="en-US" w:eastAsia="zh-CN"/>
                              </w:rPr>
                              <w:t>2017.9</w:t>
                            </w: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 w:right="109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主要内容：该研究提出了一种基于卷积神经网络的海洋锋识别新方法。所提出的方法可以不借助额外的先验知识，对给定的遥感图像直接进行海洋锋识别。</w:t>
                            </w: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z w:val="18"/>
                                <w:szCs w:val="18"/>
                                <w:lang w:eastAsia="zh-CN"/>
                              </w:rPr>
                              <w:t>主要职责：基于深度学习方法进行海洋锋识别。在深度学习方向从事模型的优化和算法实现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4"/>
                                <w:sz w:val="18"/>
                                <w:szCs w:val="18"/>
                                <w:lang w:eastAsia="zh-CN"/>
                              </w:rPr>
                              <w:t>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50" w:after="0" w:afterLines="50" w:line="20" w:lineRule="atLeast"/>
                              <w:ind w:left="272"/>
                              <w:jc w:val="left"/>
                              <w:textAlignment w:val="auto"/>
                              <w:outlineLvl w:val="9"/>
                              <w:rPr>
                                <w:rFonts w:hint="default" w:asciiTheme="majorEastAsia" w:hAnsiTheme="majorEastAsia" w:eastAsiaTheme="majorEastAsia" w:cstheme="majorEastAsia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色彩纹理特征抽取和选择算法及其在海洋生物分类中的应用：国家自然科学基金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2015.1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-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val="en-US" w:eastAsia="zh-CN"/>
                              </w:rPr>
                              <w:t xml:space="preserve"> 2018.1</w:t>
                            </w: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 w:right="109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eastAsia="zh-CN"/>
                              </w:rPr>
                              <w:t>主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要内容：首先通过对水下数据的去噪、增强处理，进一步对预处理后的数据进行特征提取，将提取特征送入优化后的分类器中实现图像中物体的识别。</w:t>
                            </w: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 w:right="109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主要职责：整体系统搭建，实现水下数据端到端的去噪任务。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50" w:after="0" w:afterLines="50" w:line="20" w:lineRule="atLeast"/>
                              <w:ind w:firstLine="270" w:firstLineChars="15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基于图像纹理特征的水下目标识别技术研究：山东省自然科学基金  2014.8-2016.8</w:t>
                            </w: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 w:right="109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eastAsia="zh-CN"/>
                              </w:rPr>
                              <w:t>主要内容：本研究提出了一种基于深度学习的水下目标识别方法，通过迁移学习的策略，将广域数据集下的模型迁移并逐步拟合到水下场景；通过集成目标检测、识别和追踪模块，实现了实时水下目标识别和计数系统。</w:t>
                            </w: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 w:right="109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eastAsia="zh-CN"/>
                              </w:rPr>
                              <w:t>主要职责：优化提出的深度学习模型，实现系统模块间的接口算法。</w:t>
                            </w: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318" w:leftChars="0" w:right="105" w:rightChars="0" w:hanging="175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173C99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color w:val="173C99"/>
                                <w:sz w:val="24"/>
                                <w:szCs w:val="24"/>
                                <w:lang w:eastAsia="zh-CN"/>
                              </w:rPr>
                              <w:t>比赛经历</w:t>
                            </w:r>
                            <w:r>
                              <w:rPr>
                                <w:b/>
                                <w:color w:val="173C99"/>
                                <w:sz w:val="24"/>
                                <w:szCs w:val="24"/>
                                <w:lang w:eastAsia="zh-CN"/>
                              </w:rPr>
                              <w:t xml:space="preserve"> CONTEST EXPERIENCE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left" w:pos="4155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50" w:after="0" w:afterLines="50" w:line="20" w:lineRule="atLeast"/>
                              <w:ind w:left="0" w:leftChars="0" w:right="0" w:rightChars="0" w:firstLine="270" w:firstLineChars="15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第一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届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水下机器人抓取竞赛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val="en-US" w:eastAsia="zh-CN"/>
                              </w:rPr>
                              <w:t>(冠军)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 xml:space="preserve">  国家自然科学基金委主办  2017.9</w:t>
                            </w: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 w:right="109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eastAsia="zh-CN"/>
                              </w:rPr>
                              <w:t>主要工作和职责：负责水下视频目标的检测、识别、追踪和统计算法的实现和落地；担任队长，统筹和协调各成员间的工作。</w:t>
                            </w: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 w:right="109" w:right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  <w:t>取得荣誉：在水下目标在线识别项目中获得冠军，在水下目标离线识别中获得第三名。</w:t>
                            </w:r>
                          </w:p>
                          <w:p>
                            <w:pPr>
                              <w:rPr>
                                <w:rFonts w:hint="eastAsia"/>
                                <w:color w:val="173C99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 </w:t>
                            </w:r>
                          </w:p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                  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.5pt;margin-top:10.55pt;height:816.65pt;width:402.85pt;z-index:251692032;mso-width-relative:page;mso-height-relative:page;" filled="f" stroked="f" coordsize="21600,21600" o:gfxdata="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IEGGxnbAAAACgEAAA8AAAAAAAAAAQAgAAAAIgAAAGRycy9kb3ducmV2LnhtbFBL&#10;AQIUABQAAAAIAIdO4kBYyjXFLAIAACgEAAAOAAAAAAAAAAEAIAAAACo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46" w:line="20" w:lineRule="atLeast"/>
                        <w:ind w:left="0" w:leftChars="0" w:right="0" w:rightChars="0" w:firstLine="480" w:firstLineChars="200"/>
                        <w:jc w:val="both"/>
                        <w:textAlignment w:val="auto"/>
                        <w:outlineLvl w:val="0"/>
                        <w:rPr>
                          <w:color w:val="173C99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173C99"/>
                          <w:sz w:val="24"/>
                          <w:szCs w:val="24"/>
                          <w:lang w:eastAsia="zh-CN"/>
                        </w:rPr>
                        <w:t>教育背景</w:t>
                      </w:r>
                      <w:r>
                        <w:rPr>
                          <w:color w:val="173C99"/>
                          <w:lang w:eastAsia="zh-CN"/>
                        </w:rPr>
                        <w:t xml:space="preserve"> EDUCATION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left" w:pos="5912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50" w:after="0" w:afterLines="50" w:line="20" w:lineRule="atLeast"/>
                        <w:ind w:left="272" w:lef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中国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eastAsia="zh-CN"/>
                        </w:rPr>
                        <w:t>海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洋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eastAsia="zh-CN"/>
                        </w:rPr>
                        <w:t>大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学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46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(985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11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高校)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43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计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eastAsia="zh-CN"/>
                        </w:rPr>
                        <w:t>算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机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eastAsia="zh-CN"/>
                        </w:rPr>
                        <w:t>软件与理论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/人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eastAsia="zh-CN"/>
                        </w:rPr>
                        <w:t>工智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能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46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eastAsia="zh-CN"/>
                        </w:rPr>
                        <w:t>硕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士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val="en-US" w:eastAsia="zh-CN"/>
                        </w:rPr>
                        <w:t xml:space="preserve">   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eastAsia="zh-CN"/>
                        </w:rPr>
                        <w:t>2015.9-2018.6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0" w:lineRule="atLeast"/>
                        <w:ind w:left="271" w:leftChars="0" w:right="142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z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z w:val="18"/>
                          <w:lang w:eastAsia="zh-CN"/>
                        </w:rPr>
                        <w:t>专业成绩排名第一入学；研究兴趣：深度学习、图像处理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50" w:after="0" w:afterLines="50" w:line="20" w:lineRule="atLeast"/>
                        <w:ind w:left="272" w:leftChars="0" w:right="1417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 xml:space="preserve">天津科技大学 计算机科学与技术 本科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eastAsia="zh-CN"/>
                        </w:rPr>
                        <w:t>2010.9-2014.6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46" w:line="20" w:lineRule="atLeast"/>
                        <w:ind w:left="0" w:leftChars="0" w:right="0" w:rightChars="0" w:firstLine="480" w:firstLineChars="200"/>
                        <w:jc w:val="both"/>
                        <w:textAlignment w:val="auto"/>
                        <w:outlineLvl w:val="0"/>
                        <w:rPr>
                          <w:rFonts w:hint="default"/>
                          <w:color w:val="173C99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173C99"/>
                          <w:sz w:val="24"/>
                          <w:szCs w:val="24"/>
                          <w:lang w:val="en-US" w:eastAsia="zh-CN"/>
                        </w:rPr>
                        <w:t>工作经历</w:t>
                      </w:r>
                      <w:r>
                        <w:rPr>
                          <w:color w:val="173C99"/>
                          <w:lang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173C99"/>
                          <w:lang w:val="en-US" w:eastAsia="zh-CN"/>
                        </w:rPr>
                        <w:t>WORK EXPERIENCE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50" w:after="0" w:afterLines="50" w:line="20" w:lineRule="atLeast"/>
                        <w:ind w:left="272" w:leftChars="0" w:right="1417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val="en-US" w:eastAsia="zh-CN"/>
                        </w:rPr>
                        <w:t>北京眼神科技有限公司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val="en-US" w:eastAsia="zh-CN"/>
                        </w:rPr>
                        <w:t>视觉算法工程师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eastAsia="zh-CN"/>
                        </w:rPr>
                        <w:t>201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val="en-US" w:eastAsia="zh-CN"/>
                        </w:rPr>
                        <w:t>8.3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eastAsia="zh-CN"/>
                        </w:rPr>
                        <w:t>-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val="en-US" w:eastAsia="zh-CN"/>
                        </w:rPr>
                        <w:t>2019.10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50" w:after="0" w:afterLines="50" w:line="20" w:lineRule="atLeast"/>
                        <w:ind w:left="272" w:leftChars="0" w:right="1417" w:firstLine="0" w:firstLineChars="0"/>
                        <w:jc w:val="both"/>
                        <w:textAlignment w:val="auto"/>
                        <w:outlineLvl w:val="9"/>
                        <w:rPr>
                          <w:rFonts w:hint="default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val="en-US" w:eastAsia="zh-CN"/>
                        </w:rPr>
                        <w:t>上海魔象科技有限公司 视觉算法工程师 2019.10-至今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line="20" w:lineRule="atLeast"/>
                        <w:ind w:left="0" w:leftChars="0" w:right="0" w:rightChars="0" w:firstLine="480" w:firstLineChars="200"/>
                        <w:jc w:val="both"/>
                        <w:textAlignment w:val="auto"/>
                        <w:outlineLvl w:val="0"/>
                        <w:rPr>
                          <w:color w:val="173C99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173C99"/>
                          <w:lang w:val="en-US" w:eastAsia="zh-CN"/>
                        </w:rPr>
                        <w:t>高校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173C99"/>
                        </w:rPr>
                        <w:t>项目经历</w:t>
                      </w:r>
                      <w:r>
                        <w:rPr>
                          <w:color w:val="173C99"/>
                        </w:rPr>
                        <w:t xml:space="preserve"> </w:t>
                      </w:r>
                      <w:r>
                        <w:rPr>
                          <w:color w:val="173C99"/>
                          <w:lang w:eastAsia="zh-CN"/>
                        </w:rPr>
                        <w:t>EDUCATION</w:t>
                      </w:r>
                      <w:r>
                        <w:rPr>
                          <w:rFonts w:hint="eastAsia"/>
                          <w:color w:val="173C99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color w:val="173C99"/>
                        </w:rPr>
                        <w:t>PROJECT EXPERIENCE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50" w:after="0" w:afterLines="50" w:line="20" w:lineRule="atLeast"/>
                        <w:ind w:firstLine="270" w:firstLineChars="150"/>
                        <w:jc w:val="both"/>
                        <w:textAlignment w:val="auto"/>
                        <w:outlineLvl w:val="9"/>
                        <w:rPr>
                          <w:rFonts w:hint="default" w:asciiTheme="majorEastAsia" w:hAnsiTheme="majorEastAsia" w:eastAsiaTheme="majorEastAsia" w:cstheme="majorEastAsia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</w:rPr>
                        <w:t xml:space="preserve">基于深度学习与复杂网络的海洋锋时空特征分析及识别： 国家自然科学基金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2015.9-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val="en-US" w:eastAsia="zh-CN"/>
                        </w:rPr>
                        <w:t>2017.9</w:t>
                      </w: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 w:right="109" w:right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3"/>
                          <w:sz w:val="18"/>
                          <w:szCs w:val="18"/>
                          <w:lang w:eastAsia="zh-CN"/>
                        </w:rPr>
                        <w:t>主要内容：该研究提出了一种基于卷积神经网络的海洋锋识别新方法。所提出的方法可以不借助额外的先验知识，对给定的遥感图像直接进行海洋锋识别。</w:t>
                      </w: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z w:val="18"/>
                          <w:szCs w:val="18"/>
                          <w:lang w:eastAsia="zh-CN"/>
                        </w:rPr>
                        <w:t>主要职责：基于深度学习方法进行海洋锋识别。在深度学习方向从事模型的优化和算法实现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4"/>
                          <w:sz w:val="18"/>
                          <w:szCs w:val="18"/>
                          <w:lang w:eastAsia="zh-CN"/>
                        </w:rPr>
                        <w:t>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50" w:after="0" w:afterLines="50" w:line="20" w:lineRule="atLeast"/>
                        <w:ind w:left="272"/>
                        <w:jc w:val="left"/>
                        <w:textAlignment w:val="auto"/>
                        <w:outlineLvl w:val="9"/>
                        <w:rPr>
                          <w:rFonts w:hint="default" w:asciiTheme="majorEastAsia" w:hAnsiTheme="majorEastAsia" w:eastAsiaTheme="majorEastAsia" w:cstheme="majorEastAsia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色彩纹理特征抽取和选择算法及其在海洋生物分类中的应用：国家自然科学基金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2015.1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-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val="en-US" w:eastAsia="zh-CN"/>
                        </w:rPr>
                        <w:t xml:space="preserve"> 2018.1</w:t>
                      </w: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 w:right="109" w:right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3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eastAsia="zh-CN"/>
                        </w:rPr>
                        <w:t>主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3"/>
                          <w:sz w:val="18"/>
                          <w:szCs w:val="18"/>
                          <w:lang w:eastAsia="zh-CN"/>
                        </w:rPr>
                        <w:t>要内容：首先通过对水下数据的去噪、增强处理，进一步对预处理后的数据进行特征提取，将提取特征送入优化后的分类器中实现图像中物体的识别。</w:t>
                      </w: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 w:right="109" w:right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3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3"/>
                          <w:sz w:val="18"/>
                          <w:szCs w:val="18"/>
                          <w:lang w:eastAsia="zh-CN"/>
                        </w:rPr>
                        <w:t>主要职责：整体系统搭建，实现水下数据端到端的去噪任务。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50" w:after="0" w:afterLines="50" w:line="20" w:lineRule="atLeast"/>
                        <w:ind w:firstLine="270" w:firstLineChars="15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基于图像纹理特征的水下目标识别技术研究：山东省自然科学基金  2014.8-2016.8</w:t>
                      </w: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 w:right="109" w:right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eastAsia="zh-CN"/>
                        </w:rPr>
                        <w:t>主要内容：本研究提出了一种基于深度学习的水下目标识别方法，通过迁移学习的策略，将广域数据集下的模型迁移并逐步拟合到水下场景；通过集成目标检测、识别和追踪模块，实现了实时水下目标识别和计数系统。</w:t>
                      </w: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 w:right="109" w:right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eastAsia="zh-CN"/>
                        </w:rPr>
                        <w:t>主要职责：优化提出的深度学习模型，实现系统模块间的接口算法。</w:t>
                      </w: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318" w:leftChars="0" w:right="105" w:rightChars="0" w:hanging="175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173C99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color w:val="173C99"/>
                          <w:sz w:val="24"/>
                          <w:szCs w:val="24"/>
                          <w:lang w:eastAsia="zh-CN"/>
                        </w:rPr>
                        <w:t>比赛经历</w:t>
                      </w:r>
                      <w:r>
                        <w:rPr>
                          <w:b/>
                          <w:color w:val="173C99"/>
                          <w:sz w:val="24"/>
                          <w:szCs w:val="24"/>
                          <w:lang w:eastAsia="zh-CN"/>
                        </w:rPr>
                        <w:t xml:space="preserve"> CONTEST EXPERIENCE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left" w:pos="4155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50" w:after="0" w:afterLines="50" w:line="20" w:lineRule="atLeast"/>
                        <w:ind w:left="0" w:leftChars="0" w:right="0" w:rightChars="0" w:firstLine="270" w:firstLineChars="15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第一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eastAsia="zh-CN"/>
                        </w:rPr>
                        <w:t>届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水下机器人抓取竞赛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val="en-US" w:eastAsia="zh-CN"/>
                        </w:rPr>
                        <w:t>(冠军)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 xml:space="preserve">  国家自然科学基金委主办  2017.9</w:t>
                      </w: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 w:right="109" w:right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eastAsia="zh-CN"/>
                        </w:rPr>
                        <w:t>主要工作和职责：负责水下视频目标的检测、识别、追踪和统计算法的实现和落地；担任队长，统筹和协调各成员间的工作。</w:t>
                      </w: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 w:right="109" w:rightChars="0"/>
                        <w:jc w:val="both"/>
                        <w:textAlignment w:val="auto"/>
                        <w:outlineLvl w:val="9"/>
                        <w:rPr>
                          <w:rFonts w:hint="default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  <w:t>取得荣誉：在水下目标在线识别项目中获得冠军，在水下目标离线识别中获得第三名。</w:t>
                      </w:r>
                    </w:p>
                    <w:p>
                      <w:pPr>
                        <w:rPr>
                          <w:rFonts w:hint="eastAsia"/>
                          <w:color w:val="173C99"/>
                          <w:lang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   </w:t>
                      </w:r>
                    </w:p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                                                  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534789632" behindDoc="0" locked="0" layoutInCell="1" allowOverlap="1">
                <wp:simplePos x="0" y="0"/>
                <wp:positionH relativeFrom="column">
                  <wp:posOffset>5925185</wp:posOffset>
                </wp:positionH>
                <wp:positionV relativeFrom="paragraph">
                  <wp:posOffset>192405</wp:posOffset>
                </wp:positionV>
                <wp:extent cx="839470" cy="434975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9470" cy="434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个人信息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66.55pt;margin-top:15.15pt;height:34.25pt;width:66.1pt;z-index:1534789632;mso-width-relative:page;mso-height-relative:page;" filled="f" stroked="f" coordsize="21600,21600" o:gfxdata="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MMF1iva&#10;AAAACgEAAA8AAAAAAAAAAQAgAAAAIgAAAGRycy9kb3ducmV2LnhtbFBLAQIUABQAAAAIAIdO4kBZ&#10;Z9LmHgIAABkEAAAOAAAAAAAAAAEAIAAAACkBAABkcnMvZTJvRG9jLnhtbFBLBQYAAAAABgAGAFkB&#10;AAC5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个人信息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191135</wp:posOffset>
                </wp:positionH>
                <wp:positionV relativeFrom="paragraph">
                  <wp:posOffset>177165</wp:posOffset>
                </wp:positionV>
                <wp:extent cx="7178040" cy="8298180"/>
                <wp:effectExtent l="6350" t="6350" r="16510" b="2032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3055" y="2296160"/>
                          <a:ext cx="7178040" cy="82981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.05pt;margin-top:13.95pt;height:653.4pt;width:565.2pt;z-index:251659264;v-text-anchor:middle;mso-width-relative:page;mso-height-relative:page;" fillcolor="#FFFFFF [3201]" filled="t" stroked="t" coordsize="21600,21600" o:gfxdata="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WNZYdtgAAAALAQAADwAAAAAA&#10;AAABACAAAAAiAAAAZHJzL2Rvd25yZXYueG1sUEsBAhQAFAAAAAgAh07iQK3QuhuFAgAA9gQAAA4A&#10;AAAAAAAAAQAgAAAAJwEAAGRycy9lMm9Eb2MueG1sUEsFBgAAAAAGAAYAWQEAAB4GAAAAAA==&#10;">
                <v:fill on="t" focussize="0,0"/>
                <v:stroke weight="1pt" color="#B4C7E7 [13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eastAsia" w:eastAsiaTheme="minorEastAsia"/>
                          <w:lang w:eastAsia="zh-CN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rPr>
          <w:lang w:eastAsia="zh-CN"/>
        </w:rPr>
      </w:pP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1534793728" behindDoc="0" locked="0" layoutInCell="1" allowOverlap="1">
                <wp:simplePos x="0" y="0"/>
                <wp:positionH relativeFrom="column">
                  <wp:posOffset>2804160</wp:posOffset>
                </wp:positionH>
                <wp:positionV relativeFrom="paragraph">
                  <wp:posOffset>6737985</wp:posOffset>
                </wp:positionV>
                <wp:extent cx="2249170" cy="7620"/>
                <wp:effectExtent l="0" t="6350" r="17780" b="14605"/>
                <wp:wrapNone/>
                <wp:docPr id="17" name="直接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334260" y="7333615"/>
                          <a:ext cx="2249170" cy="76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20.8pt;margin-top:530.55pt;height:0.6pt;width:177.1pt;z-index:1534793728;mso-width-relative:page;mso-height-relative:page;" filled="f" stroked="t" coordsize="21600,21600" o:gfxdata="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DRwAItkA&#10;AAANAQAADwAAAAAAAAABACAAAAAiAAAAZHJzL2Rvd25yZXYueG1sUEsBAhQAFAAAAAgAh07iQN4A&#10;EmHlAQAAfwMAAA4AAAAAAAAAAQAgAAAAKAEAAGRycy9lMm9Eb2MueG1sUEsFBgAAAAAGAAYAWQEA&#10;AH8FAAAAAA==&#10;">
                <v:fill on="f" focussize="0,0"/>
                <v:stroke weight="1pt" color="#A5A5A5 [3206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6645910</wp:posOffset>
                </wp:positionV>
                <wp:extent cx="451485" cy="234315"/>
                <wp:effectExtent l="48260" t="29210" r="52705" b="79375"/>
                <wp:wrapNone/>
                <wp:docPr id="20" name="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" cy="234315"/>
                        </a:xfrm>
                        <a:prstGeom prst="homePlate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 220" o:spid="_x0000_s1026" o:spt="15" type="#_x0000_t15" style="position:absolute;left:0pt;margin-left:-0.3pt;margin-top:523.3pt;height:18.45pt;width:35.55pt;z-index:251931648;v-text-anchor:middle;mso-width-relative:page;mso-height-relative:page;" fillcolor="#71A6DB [3280]" filled="t" stroked="f" coordsize="21600,21600" o:gfxdata="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JopbMnWAAAACgEAAA8AAAAAAAAAAQAgAAAAIgAAAGRycy9kb3ducmV2LnhtbFBLAQIUABQAAAAI&#10;AIdO4kD1J4KeYQIAAGgFAAAOAAAAAAAAAAEAIAAAACUBAABkcnMvZTJvRG9jLnhtbFBLBQYAAAAA&#10;BgAGAFkBAAD4BQAAAAA=&#10;" adj="15995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534792704" behindDoc="0" locked="0" layoutInCell="1" allowOverlap="1">
                <wp:simplePos x="0" y="0"/>
                <wp:positionH relativeFrom="column">
                  <wp:posOffset>3872865</wp:posOffset>
                </wp:positionH>
                <wp:positionV relativeFrom="paragraph">
                  <wp:posOffset>2688590</wp:posOffset>
                </wp:positionV>
                <wp:extent cx="1210945" cy="0"/>
                <wp:effectExtent l="0" t="0" r="0" b="0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834005" y="6365240"/>
                          <a:ext cx="121094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04.95pt;margin-top:211.7pt;height:0pt;width:95.35pt;z-index:1534792704;mso-width-relative:page;mso-height-relative:page;" filled="f" stroked="t" coordsize="21600,21600" o:gfxdata="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BTp5/s2QAAAAsBAAAPAAAA&#10;AAAAAAEAIAAAACIAAABkcnMvZG93bnJldi54bWxQSwECFAAUAAAACACHTuJAzFll1tsBAAByAwAA&#10;DgAAAAAAAAABACAAAAAoAQAAZHJzL2Uyb0RvYy54bWxQSwUGAAAAAAYABgBZAQAAdQUAAAAA&#10;">
                <v:fill on="f" focussize="0,0"/>
                <v:stroke weight="1pt" color="#A5A5A5 [3206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534931968" behindDoc="0" locked="0" layoutInCell="1" allowOverlap="1">
                <wp:simplePos x="0" y="0"/>
                <wp:positionH relativeFrom="column">
                  <wp:posOffset>11430</wp:posOffset>
                </wp:positionH>
                <wp:positionV relativeFrom="paragraph">
                  <wp:posOffset>2554605</wp:posOffset>
                </wp:positionV>
                <wp:extent cx="451485" cy="234315"/>
                <wp:effectExtent l="48260" t="29210" r="52705" b="79375"/>
                <wp:wrapNone/>
                <wp:docPr id="12" name="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" cy="234315"/>
                        </a:xfrm>
                        <a:prstGeom prst="homePlate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 220" o:spid="_x0000_s1026" o:spt="15" type="#_x0000_t15" style="position:absolute;left:0pt;margin-left:0.9pt;margin-top:201.15pt;height:18.45pt;width:35.55pt;z-index:1534931968;v-text-anchor:middle;mso-width-relative:page;mso-height-relative:page;" fillcolor="#71A6DB [3280]" filled="t" stroked="f" coordsize="21600,21600" o:gfxdata="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G2g1&#10;XtQAAAAIAQAADwAAAAAAAAABACAAAAAiAAAAZHJzL2Rvd25yZXYueG1sUEsBAhQAFAAAAAgAh07i&#10;QFmUT3xfAgAAaAUAAA4AAAAAAAAAAQAgAAAAIwEAAGRycy9lMm9Eb2MueG1sUEsFBgAAAAAGAAYA&#10;WQEAAPQFAAAAAA==&#10;" adj="15995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534791680" behindDoc="0" locked="0" layoutInCell="1" allowOverlap="1">
                <wp:simplePos x="0" y="0"/>
                <wp:positionH relativeFrom="column">
                  <wp:posOffset>2633345</wp:posOffset>
                </wp:positionH>
                <wp:positionV relativeFrom="paragraph">
                  <wp:posOffset>1619250</wp:posOffset>
                </wp:positionV>
                <wp:extent cx="2442845" cy="5080"/>
                <wp:effectExtent l="0" t="0" r="0" b="0"/>
                <wp:wrapNone/>
                <wp:docPr id="15" name="直接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834005" y="3627755"/>
                          <a:ext cx="2442845" cy="508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07.35pt;margin-top:127.5pt;height:0.4pt;width:192.35pt;z-index:1534791680;mso-width-relative:page;mso-height-relative:page;" filled="f" stroked="t" coordsize="21600,21600" o:gfxdata="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3H6lFdoAAAALAQAA&#10;DwAAAAAAAAABACAAAAAiAAAAZHJzL2Rvd25yZXYueG1sUEsBAhQAFAAAAAgAh07iQCVXAyzeAQAA&#10;dQMAAA4AAAAAAAAAAQAgAAAAKQEAAGRycy9lMm9Eb2MueG1sUEsFBgAAAAAGAAYAWQEAAHkFAAAA&#10;AA==&#10;">
                <v:fill on="f" focussize="0,0"/>
                <v:stroke weight="1pt" color="#A5A5A5 [3206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-8255</wp:posOffset>
                </wp:positionH>
                <wp:positionV relativeFrom="paragraph">
                  <wp:posOffset>1492885</wp:posOffset>
                </wp:positionV>
                <wp:extent cx="451485" cy="234315"/>
                <wp:effectExtent l="48260" t="29210" r="52705" b="79375"/>
                <wp:wrapNone/>
                <wp:docPr id="18" name="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" cy="234315"/>
                        </a:xfrm>
                        <a:prstGeom prst="homePlate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 220" o:spid="_x0000_s1026" o:spt="15" type="#_x0000_t15" style="position:absolute;left:0pt;margin-left:-0.65pt;margin-top:117.55pt;height:18.45pt;width:35.55pt;z-index:251725824;v-text-anchor:middle;mso-width-relative:page;mso-height-relative:page;" fillcolor="#71A6DB [3280]" filled="t" stroked="f" coordsize="21600,21600" o:gfxdata="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G3s&#10;/cTVAAAACQEAAA8AAAAAAAAAAQAgAAAAIgAAAGRycy9kb3ducmV2LnhtbFBLAQIUABQAAAAIAIdO&#10;4kBPCrLAXwIAAGgFAAAOAAAAAAAAAAEAIAAAACQBAABkcnMvZTJvRG9jLnhtbFBLBQYAAAAABgAG&#10;AFkBAAD1BQAAAAA=&#10;" adj="15995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818065408" behindDoc="0" locked="0" layoutInCell="1" allowOverlap="1">
                <wp:simplePos x="0" y="0"/>
                <wp:positionH relativeFrom="column">
                  <wp:posOffset>20955</wp:posOffset>
                </wp:positionH>
                <wp:positionV relativeFrom="paragraph">
                  <wp:posOffset>1705610</wp:posOffset>
                </wp:positionV>
                <wp:extent cx="451485" cy="234315"/>
                <wp:effectExtent l="48260" t="29210" r="48895" b="71755"/>
                <wp:wrapNone/>
                <wp:docPr id="28" name="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" cy="234315"/>
                        </a:xfrm>
                        <a:prstGeom prst="homePlate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 220" o:spid="_x0000_s1026" o:spt="15" type="#_x0000_t15" style="position:absolute;left:0pt;margin-left:1.65pt;margin-top:134.3pt;height:18.45pt;width:35.55pt;z-index:-1476901888;v-text-anchor:middle;mso-width-relative:page;mso-height-relative:page;" fillcolor="#71A6DB [3280]" filled="t" stroked="f" coordsize="21600,21600" o:gfxdata="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G59&#10;aNLVAAAACAEAAA8AAAAAAAAAAQAgAAAAIgAAAGRycy9kb3ducmV2LnhtbFBLAQIUABQAAAAIAIdO&#10;4kBNleYEXwIAAGgFAAAOAAAAAAAAAAEAIAAAACQBAABkcnMvZTJvRG9jLnhtbFBLBQYAAAAABgAG&#10;AFkBAAD1BQAAAAA=&#10;" adj="15995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534790656" behindDoc="0" locked="0" layoutInCell="1" allowOverlap="1">
                <wp:simplePos x="0" y="0"/>
                <wp:positionH relativeFrom="column">
                  <wp:posOffset>2183130</wp:posOffset>
                </wp:positionH>
                <wp:positionV relativeFrom="paragraph">
                  <wp:posOffset>225425</wp:posOffset>
                </wp:positionV>
                <wp:extent cx="2952750" cy="0"/>
                <wp:effectExtent l="0" t="0" r="0" b="0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43760" y="2389505"/>
                          <a:ext cx="29527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71.9pt;margin-top:17.75pt;height:0pt;width:232.5pt;z-index:1534790656;mso-width-relative:page;mso-height-relative:page;" filled="f" stroked="t" coordsize="21600,21600" o:gfxdata="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FDH4ZDYAAAACQEAAA8AAAAA&#10;AAAAAQAgAAAAIgAAAGRycy9kb3ducmV2LnhtbFBLAQIUABQAAAAIAIdO4kAV1Cgf2wEAAHIDAAAO&#10;AAAAAAAAAAEAIAAAACcBAABkcnMvZTJvRG9jLnhtbFBLBQYAAAAABgAGAFkBAAB0BQAAAAA=&#10;">
                <v:fill on="f" focussize="0,0"/>
                <v:stroke weight="1pt" color="#A5A5A5 [3206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817996800" behindDoc="0" locked="0" layoutInCell="1" allowOverlap="1">
                <wp:simplePos x="0" y="0"/>
                <wp:positionH relativeFrom="column">
                  <wp:posOffset>2505075</wp:posOffset>
                </wp:positionH>
                <wp:positionV relativeFrom="paragraph">
                  <wp:posOffset>1269365</wp:posOffset>
                </wp:positionV>
                <wp:extent cx="2556510" cy="3175"/>
                <wp:effectExtent l="0" t="0" r="0" b="0"/>
                <wp:wrapNone/>
                <wp:docPr id="27" name="直接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6510" cy="31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97.25pt;margin-top:99.95pt;height:0.25pt;width:201.3pt;z-index:-1476970496;mso-width-relative:page;mso-height-relative:page;" filled="f" stroked="t" coordsize="21600,21600" o:gfxdata="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D1waja2wAAAAsBAAAPAAAAAAAAAAEAIAAA&#10;ACIAAABkcnMvZG93bnJldi54bWxQSwECFAAUAAAACACHTuJALEoywdABAABpAwAADgAAAAAAAAAB&#10;ACAAAAAqAQAAZHJzL2Uyb0RvYy54bWxQSwUGAAAAAAYABgBZAQAAbAUAAAAA&#10;">
                <v:fill on="f" focussize="0,0"/>
                <v:stroke weight="1pt" color="#A5A5A5 [3206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886607872" behindDoc="0" locked="0" layoutInCell="1" allowOverlap="1">
                <wp:simplePos x="0" y="0"/>
                <wp:positionH relativeFrom="column">
                  <wp:posOffset>5268595</wp:posOffset>
                </wp:positionH>
                <wp:positionV relativeFrom="paragraph">
                  <wp:posOffset>555625</wp:posOffset>
                </wp:positionV>
                <wp:extent cx="2070735" cy="7906385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387975" y="2663190"/>
                          <a:ext cx="2070735" cy="790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姓名：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刘利朋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default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电话：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4472C4" w:themeColor="accen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7611007793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邮箱：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llpspark@outlook.com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家庭住址：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天津市西青区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出生年份：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1990.12.06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1"/>
                                <w:szCs w:val="1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spacing w:line="0" w:lineRule="atLeast"/>
                              <w:ind w:left="420" w:leftChars="0" w:hanging="420" w:firstLineChars="0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熟练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python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/C++/常用深度模型</w:t>
                            </w:r>
                          </w:p>
                          <w:p>
                            <w:pPr>
                              <w:spacing w:line="97" w:lineRule="exact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2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spacing w:line="0" w:lineRule="atLeast"/>
                              <w:ind w:left="420" w:leftChars="0" w:hanging="420" w:firstLineChars="0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熟练应用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pytorch/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caffe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库</w:t>
                            </w:r>
                          </w:p>
                          <w:p>
                            <w:pPr>
                              <w:spacing w:line="97" w:lineRule="exact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2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spacing w:line="0" w:lineRule="atLeast"/>
                              <w:ind w:left="420" w:leftChars="0" w:hanging="420" w:firstLineChars="0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掌握机器学习、深度学习理论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spacing w:line="0" w:lineRule="atLeast"/>
                              <w:ind w:left="420" w:leftChars="0" w:hanging="420" w:firstLineChars="0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能在已有的理论基础上提出自己的新见解、新想法</w:t>
                            </w:r>
                          </w:p>
                          <w:p>
                            <w:pPr>
                              <w:spacing w:line="82" w:lineRule="exact"/>
                              <w:rPr>
                                <w:rFonts w:ascii="Times New Roman" w:hAnsi="Times New Roman" w:eastAsia="Times New Roman"/>
                                <w:color w:val="4472C4" w:themeColor="accent1"/>
                                <w:sz w:val="2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right="0" w:rightChars="0" w:firstLine="1890" w:firstLineChars="900"/>
                              <w:jc w:val="both"/>
                              <w:textAlignment w:val="auto"/>
                              <w:outlineLvl w:val="9"/>
                              <w:rPr>
                                <w:rFonts w:ascii="Arial" w:hAnsi="Arial" w:eastAsia="Arial"/>
                                <w:color w:val="4472C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 w:eastAsia="Arial"/>
                                <w:color w:val="4472C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Coding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ascii="Times New Roman" w:hAnsi="Times New Roman" w:eastAsia="Times New Roman"/>
                                <w:color w:val="4472C4" w:themeColor="accent1"/>
                                <w:sz w:val="2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right="0" w:rightChars="0" w:firstLine="1890" w:firstLineChars="900"/>
                              <w:jc w:val="both"/>
                              <w:textAlignment w:val="auto"/>
                              <w:outlineLvl w:val="9"/>
                              <w:rPr>
                                <w:rFonts w:ascii="Arial" w:hAnsi="Arial" w:eastAsia="Arial"/>
                                <w:color w:val="4472C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 w:eastAsia="Arial"/>
                                <w:color w:val="4472C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ML&amp;D L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ascii="Times New Roman" w:hAnsi="Times New Roman" w:eastAsia="Times New Roman"/>
                                <w:color w:val="4472C4" w:themeColor="accent1"/>
                                <w:sz w:val="2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right="0" w:rightChars="0" w:firstLine="1890" w:firstLineChars="900"/>
                              <w:jc w:val="both"/>
                              <w:textAlignment w:val="auto"/>
                              <w:outlineLvl w:val="9"/>
                              <w:rPr>
                                <w:rFonts w:ascii="Arial" w:hAnsi="Arial" w:eastAsia="Arial"/>
                                <w:color w:val="4472C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 w:eastAsia="Arial"/>
                                <w:color w:val="4472C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English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ascii="Times New Roman" w:hAnsi="Times New Roman" w:eastAsia="Times New Roman"/>
                                <w:color w:val="4472C4" w:themeColor="accent1"/>
                                <w:sz w:val="2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right="0" w:rightChars="0" w:firstLine="1890" w:firstLineChars="900"/>
                              <w:jc w:val="both"/>
                              <w:textAlignment w:val="auto"/>
                              <w:outlineLvl w:val="9"/>
                              <w:rPr>
                                <w:rFonts w:ascii="Arial" w:hAnsi="Arial" w:eastAsia="Arial"/>
                                <w:color w:val="4472C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 w:eastAsia="Arial"/>
                                <w:color w:val="4472C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Office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ascii="Times New Roman" w:hAnsi="Times New Roman" w:eastAsia="Times New Roman"/>
                                <w:color w:val="4472C4" w:themeColor="accent1"/>
                                <w:sz w:val="2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right="0" w:rightChars="0" w:firstLine="1890" w:firstLineChars="900"/>
                              <w:jc w:val="both"/>
                              <w:textAlignment w:val="auto"/>
                              <w:outlineLvl w:val="9"/>
                              <w:rPr>
                                <w:rFonts w:ascii="Arial" w:hAnsi="Arial" w:eastAsia="Arial"/>
                                <w:color w:val="4472C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 w:eastAsia="Arial"/>
                                <w:color w:val="4472C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Japanese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FFFFFF" w:themeColor="background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FFFFFF" w:themeColor="background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pacing w:line="0" w:lineRule="atLeast"/>
                              <w:ind w:left="120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pacing w:line="0" w:lineRule="atLeast"/>
                              <w:ind w:left="120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2015-2016  校级奖学金2次</w:t>
                            </w:r>
                          </w:p>
                          <w:p>
                            <w:pPr>
                              <w:spacing w:line="97" w:lineRule="exact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tabs>
                                <w:tab w:val="left" w:pos="1180"/>
                              </w:tabs>
                              <w:spacing w:line="0" w:lineRule="atLeast"/>
                              <w:ind w:left="120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2012-2013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校级奖学金2次</w:t>
                            </w:r>
                          </w:p>
                          <w:p>
                            <w:pPr>
                              <w:spacing w:line="154" w:lineRule="exact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pacing w:line="0" w:lineRule="atLeast"/>
                              <w:ind w:left="120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2011.10 金秋辩论赛最佳辩手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FFFFFF" w:themeColor="background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85" w:leftChars="0" w:right="105" w:rightChars="5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勤于思考、有较强的学习能力、能在多角度看待、分析和解决问题做事认真、有毅力、能够积极调动在学习和工作中的积极性，充分承担自己的职责有较好的沟通和表达能力，有较强的团队精神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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14.85pt;margin-top:43.75pt;height:622.55pt;width:163.05pt;z-index:886607872;mso-width-relative:page;mso-height-relative:page;" filled="f" stroked="f" coordsize="21600,21600" o:gfxdata="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HntzkncAAAADAEAAA8AAAAAAAAAAQAgAAAAIgAAAGRycy9kb3ducmV2LnhtbFBL&#10;AQIUABQAAAAIAIdO4kAMoNZRKwIAACU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right="0" w:right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姓名：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刘利朋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/>
                        <w:jc w:val="left"/>
                        <w:textAlignment w:val="auto"/>
                        <w:outlineLvl w:val="9"/>
                        <w:rPr>
                          <w:rFonts w:hint="default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电话：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1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4472C4" w:themeColor="accen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7611007793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right="0" w:right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邮箱：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llpspark@outlook.com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家庭住址：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天津市西青区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出生年份：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1990.12.06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1"/>
                          <w:szCs w:val="1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numPr>
                          <w:ilvl w:val="0"/>
                          <w:numId w:val="2"/>
                        </w:numPr>
                        <w:spacing w:line="0" w:lineRule="atLeast"/>
                        <w:ind w:left="420" w:leftChars="0" w:hanging="420" w:firstLineChars="0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熟练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python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/C++/常用深度模型</w:t>
                      </w:r>
                    </w:p>
                    <w:p>
                      <w:pPr>
                        <w:spacing w:line="97" w:lineRule="exact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24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numPr>
                          <w:ilvl w:val="0"/>
                          <w:numId w:val="2"/>
                        </w:numPr>
                        <w:spacing w:line="0" w:lineRule="atLeast"/>
                        <w:ind w:left="420" w:leftChars="0" w:hanging="420" w:firstLineChars="0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熟练应用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pytorch/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caffe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库</w:t>
                      </w:r>
                    </w:p>
                    <w:p>
                      <w:pPr>
                        <w:spacing w:line="97" w:lineRule="exact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24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numPr>
                          <w:ilvl w:val="0"/>
                          <w:numId w:val="2"/>
                        </w:numPr>
                        <w:spacing w:line="0" w:lineRule="atLeast"/>
                        <w:ind w:left="420" w:leftChars="0" w:hanging="420" w:firstLineChars="0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掌握机器学习、深度学习理论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spacing w:line="0" w:lineRule="atLeast"/>
                        <w:ind w:left="420" w:leftChars="0" w:hanging="420" w:firstLineChars="0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能在已有的理论基础上提出自己的新见解、新想法</w:t>
                      </w:r>
                    </w:p>
                    <w:p>
                      <w:pPr>
                        <w:spacing w:line="82" w:lineRule="exact"/>
                        <w:rPr>
                          <w:rFonts w:ascii="Times New Roman" w:hAnsi="Times New Roman" w:eastAsia="Times New Roman"/>
                          <w:color w:val="4472C4" w:themeColor="accent1"/>
                          <w:sz w:val="24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right="0" w:rightChars="0" w:firstLine="1890" w:firstLineChars="900"/>
                        <w:jc w:val="both"/>
                        <w:textAlignment w:val="auto"/>
                        <w:outlineLvl w:val="9"/>
                        <w:rPr>
                          <w:rFonts w:ascii="Arial" w:hAnsi="Arial" w:eastAsia="Arial"/>
                          <w:color w:val="4472C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ascii="Arial" w:hAnsi="Arial" w:eastAsia="Arial"/>
                          <w:color w:val="4472C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Coding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ascii="Times New Roman" w:hAnsi="Times New Roman" w:eastAsia="Times New Roman"/>
                          <w:color w:val="4472C4" w:themeColor="accent1"/>
                          <w:sz w:val="24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right="0" w:rightChars="0" w:firstLine="1890" w:firstLineChars="900"/>
                        <w:jc w:val="both"/>
                        <w:textAlignment w:val="auto"/>
                        <w:outlineLvl w:val="9"/>
                        <w:rPr>
                          <w:rFonts w:ascii="Arial" w:hAnsi="Arial" w:eastAsia="Arial"/>
                          <w:color w:val="4472C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ascii="Arial" w:hAnsi="Arial" w:eastAsia="Arial"/>
                          <w:color w:val="4472C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ML&amp;D L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ascii="Times New Roman" w:hAnsi="Times New Roman" w:eastAsia="Times New Roman"/>
                          <w:color w:val="4472C4" w:themeColor="accent1"/>
                          <w:sz w:val="24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right="0" w:rightChars="0" w:firstLine="1890" w:firstLineChars="900"/>
                        <w:jc w:val="both"/>
                        <w:textAlignment w:val="auto"/>
                        <w:outlineLvl w:val="9"/>
                        <w:rPr>
                          <w:rFonts w:ascii="Arial" w:hAnsi="Arial" w:eastAsia="Arial"/>
                          <w:color w:val="4472C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ascii="Arial" w:hAnsi="Arial" w:eastAsia="Arial"/>
                          <w:color w:val="4472C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English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ascii="Times New Roman" w:hAnsi="Times New Roman" w:eastAsia="Times New Roman"/>
                          <w:color w:val="4472C4" w:themeColor="accent1"/>
                          <w:sz w:val="24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right="0" w:rightChars="0" w:firstLine="1890" w:firstLineChars="900"/>
                        <w:jc w:val="both"/>
                        <w:textAlignment w:val="auto"/>
                        <w:outlineLvl w:val="9"/>
                        <w:rPr>
                          <w:rFonts w:ascii="Arial" w:hAnsi="Arial" w:eastAsia="Arial"/>
                          <w:color w:val="4472C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ascii="Arial" w:hAnsi="Arial" w:eastAsia="Arial"/>
                          <w:color w:val="4472C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Office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ascii="Times New Roman" w:hAnsi="Times New Roman" w:eastAsia="Times New Roman"/>
                          <w:color w:val="4472C4" w:themeColor="accent1"/>
                          <w:sz w:val="24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right="0" w:rightChars="0" w:firstLine="1890" w:firstLineChars="900"/>
                        <w:jc w:val="both"/>
                        <w:textAlignment w:val="auto"/>
                        <w:outlineLvl w:val="9"/>
                        <w:rPr>
                          <w:rFonts w:ascii="Arial" w:hAnsi="Arial" w:eastAsia="Arial"/>
                          <w:color w:val="4472C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ascii="Arial" w:hAnsi="Arial" w:eastAsia="Arial"/>
                          <w:color w:val="4472C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Japanese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FFFFFF" w:themeColor="background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FFFFFF" w:themeColor="background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spacing w:line="0" w:lineRule="atLeast"/>
                        <w:ind w:left="120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spacing w:line="0" w:lineRule="atLeast"/>
                        <w:ind w:left="120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2015-2016  校级奖学金2次</w:t>
                      </w:r>
                    </w:p>
                    <w:p>
                      <w:pPr>
                        <w:spacing w:line="97" w:lineRule="exact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tabs>
                          <w:tab w:val="left" w:pos="1180"/>
                        </w:tabs>
                        <w:spacing w:line="0" w:lineRule="atLeast"/>
                        <w:ind w:left="120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2012-2013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校级奖学金2次</w:t>
                      </w:r>
                    </w:p>
                    <w:p>
                      <w:pPr>
                        <w:spacing w:line="154" w:lineRule="exact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spacing w:line="0" w:lineRule="atLeast"/>
                        <w:ind w:left="120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2011.10 金秋辩论赛最佳辩手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FFFFFF" w:themeColor="background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right="0" w:right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right="0" w:right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85" w:leftChars="0" w:right="105" w:rightChars="5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勤于思考、有较强的学习能力、能在多角度看待、分析和解决问题做事认真、有毅力、能够积极调动在学习和工作中的积极性，充分承担自己的职责有较好的沟通和表达能力，有较强的团队精神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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893222912" behindDoc="0" locked="0" layoutInCell="1" allowOverlap="1">
                <wp:simplePos x="0" y="0"/>
                <wp:positionH relativeFrom="column">
                  <wp:posOffset>5903595</wp:posOffset>
                </wp:positionH>
                <wp:positionV relativeFrom="paragraph">
                  <wp:posOffset>1556385</wp:posOffset>
                </wp:positionV>
                <wp:extent cx="839470" cy="434975"/>
                <wp:effectExtent l="0" t="0" r="0" b="0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9470" cy="434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职业技能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64.85pt;margin-top:122.55pt;height:34.25pt;width:66.1pt;z-index:893222912;mso-width-relative:page;mso-height-relative:page;" filled="f" stroked="f" coordsize="21600,21600" o:gfxdata="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91AFhd0AAAAMAQAADwAAAAAAAAABACAAAAAiAAAAZHJzL2Rvd25yZXYueG1sUEsBAhQAFAAAAAgA&#10;h07iQNVkUu4gAgAAGQQAAA4AAAAAAAAAAQAgAAAALAEAAGRycy9lMm9Eb2MueG1sUEsFBgAAAAAG&#10;AAYAWQEAAL4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职业技能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8271232" behindDoc="0" locked="0" layoutInCell="1" allowOverlap="1">
                <wp:simplePos x="0" y="0"/>
                <wp:positionH relativeFrom="column">
                  <wp:posOffset>5885815</wp:posOffset>
                </wp:positionH>
                <wp:positionV relativeFrom="paragraph">
                  <wp:posOffset>4742180</wp:posOffset>
                </wp:positionV>
                <wp:extent cx="839470" cy="434975"/>
                <wp:effectExtent l="0" t="0" r="0" b="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723890" y="5829935"/>
                          <a:ext cx="839470" cy="434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荣誉奖励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63.45pt;margin-top:373.4pt;height:34.25pt;width:66.1pt;z-index:258271232;mso-width-relative:page;mso-height-relative:page;" filled="f" stroked="f" coordsize="21600,21600" o:gfxdata="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CiijqY3QAAAAwBAAAPAAAAAAAAAAEAIAAAACIAAABkcnMvZG93bnJldi54bWxQ&#10;SwECFAAUAAAACACHTuJAUA1p+SsCAAAlBAAADgAAAAAAAAABACAAAAAs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荣誉奖励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71498240" behindDoc="0" locked="0" layoutInCell="1" allowOverlap="1">
                <wp:simplePos x="0" y="0"/>
                <wp:positionH relativeFrom="column">
                  <wp:posOffset>5918200</wp:posOffset>
                </wp:positionH>
                <wp:positionV relativeFrom="paragraph">
                  <wp:posOffset>6091555</wp:posOffset>
                </wp:positionV>
                <wp:extent cx="839470" cy="434975"/>
                <wp:effectExtent l="0" t="0" r="0" b="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9470" cy="434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自我评价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66pt;margin-top:479.65pt;height:34.25pt;width:66.1pt;z-index:271498240;mso-width-relative:page;mso-height-relative:page;" filled="f" stroked="f" coordsize="21600,21600" o:gfxdata="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Bn&#10;PJvF3QAAAA0BAAAPAAAAAAAAAAEAIAAAACIAAABkcnMvZG93bnJldi54bWxQSwECFAAUAAAACACH&#10;TuJALZ8XNB8CAAAZBAAADgAAAAAAAAABACAAAAAs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自我评价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margin">
                  <wp:posOffset>5291455</wp:posOffset>
                </wp:positionH>
                <wp:positionV relativeFrom="paragraph">
                  <wp:posOffset>83185</wp:posOffset>
                </wp:positionV>
                <wp:extent cx="2032000" cy="8126095"/>
                <wp:effectExtent l="5080" t="4445" r="20320" b="22860"/>
                <wp:wrapNone/>
                <wp:docPr id="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0" cy="8126095"/>
                        </a:xfrm>
                        <a:prstGeom prst="rect">
                          <a:avLst/>
                        </a:prstGeom>
                        <a:solidFill>
                          <a:srgbClr val="E8E8E8"/>
                        </a:solidFill>
                        <a:ln w="9525" cap="flat" cmpd="sng">
                          <a:solidFill>
                            <a:srgbClr val="3D85AB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3F3F3F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416.65pt;margin-top:6.55pt;height:639.85pt;width:160pt;mso-position-horizontal-relative:margin;z-index:251672576;mso-width-relative:page;mso-height-relative:page;" fillcolor="#E8E8E8" filled="t" stroked="t" coordsize="21600,21600" o:gfxdata="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bYb1mdgAAAAMAQAADwAAAAAAAAABACAA&#10;AAAiAAAAZHJzL2Rvd25yZXYueG1sUEsBAhQAFAAAAAgAh07iQLF7c7ANAgAADgQAAA4AAAAAAAAA&#10;AQAgAAAAJwEAAGRycy9lMm9Eb2MueG1sUEsFBgAAAAAGAAYAWQEAAKYFAAAAAA==&#10;">
                <v:fill on="t" focussize="0,0"/>
                <v:stroke color="#3D85AB" joinstyle="miter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3F3F3F"/>
                          <w:lang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5300345</wp:posOffset>
                </wp:positionH>
                <wp:positionV relativeFrom="paragraph">
                  <wp:posOffset>86995</wp:posOffset>
                </wp:positionV>
                <wp:extent cx="2026285" cy="294640"/>
                <wp:effectExtent l="48260" t="29210" r="59055" b="7620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08600" y="2383155"/>
                          <a:ext cx="2026285" cy="29464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17.35pt;margin-top:6.85pt;height:23.2pt;width:159.55pt;z-index:251673600;v-text-anchor:middle;mso-width-relative:page;mso-height-relative:page;" fillcolor="#71A6DB [3280]" filled="t" stroked="f" coordsize="21600,21600" o:gfxdata="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-8255</wp:posOffset>
                </wp:positionH>
                <wp:positionV relativeFrom="paragraph">
                  <wp:posOffset>109855</wp:posOffset>
                </wp:positionV>
                <wp:extent cx="451485" cy="234315"/>
                <wp:effectExtent l="48260" t="29210" r="52705" b="79375"/>
                <wp:wrapNone/>
                <wp:docPr id="220" name="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2245" y="2383155"/>
                          <a:ext cx="451485" cy="234315"/>
                        </a:xfrm>
                        <a:prstGeom prst="homePlate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 220" o:spid="_x0000_s1026" o:spt="15" type="#_x0000_t15" style="position:absolute;left:0pt;margin-left:-0.65pt;margin-top:8.65pt;height:18.45pt;width:35.55pt;z-index:251691008;v-text-anchor:middle;mso-width-relative:page;mso-height-relative:page;" fillcolor="#71A6DB [3280]" filled="t" stroked="f" coordsize="21600,21600" o:gfxdata="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B4bMpXUAAAABwEAAA8AAAAAAAAAAQAgAAAAIgAAAGRycy9kb3ducmV2LnhtbFBLAQIU&#10;ABQAAAAIAIdO4kDcPPM1aQIAAHQFAAAOAAAAAAAAAAEAIAAAACMBAABkcnMvZTJvRG9jLnhtbFBL&#10;BQYAAAAABgAGAFkBAAD+BQAAAAA=&#10;" adj="15995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886605824" behindDoc="0" locked="0" layoutInCell="1" allowOverlap="1">
                <wp:simplePos x="0" y="0"/>
                <wp:positionH relativeFrom="column">
                  <wp:posOffset>6366510</wp:posOffset>
                </wp:positionH>
                <wp:positionV relativeFrom="paragraph">
                  <wp:posOffset>3991610</wp:posOffset>
                </wp:positionV>
                <wp:extent cx="84455" cy="92710"/>
                <wp:effectExtent l="0" t="0" r="10795" b="254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356350" y="6126480"/>
                          <a:ext cx="84455" cy="927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01.3pt;margin-top:314.3pt;height:7.3pt;width:6.65pt;z-index:886605824;v-text-anchor:middle;mso-width-relative:page;mso-height-relative:page;" fillcolor="#A5A5A5 [3206]" filled="t" stroked="f" coordsize="21600,21600" o:gfxdata="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fZU5&#10;ttoAAAANAQAADwAAAAAAAAABACAAAAAiAAAAZHJzL2Rvd25yZXYueG1sUEsBAhQAFAAAAAgAh07i&#10;QL8ul7VZAgAAiAQAAA4AAAAAAAAAAQAgAAAAKQEAAGRycy9lMm9Eb2MueG1sUEsFBgAAAAAGAAYA&#10;WQEAAPQ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886604800" behindDoc="0" locked="0" layoutInCell="1" allowOverlap="1">
                <wp:simplePos x="0" y="0"/>
                <wp:positionH relativeFrom="column">
                  <wp:posOffset>6328410</wp:posOffset>
                </wp:positionH>
                <wp:positionV relativeFrom="paragraph">
                  <wp:posOffset>3399155</wp:posOffset>
                </wp:positionV>
                <wp:extent cx="147955" cy="84455"/>
                <wp:effectExtent l="0" t="0" r="4445" b="10795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252210" y="5513070"/>
                          <a:ext cx="147955" cy="844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98.3pt;margin-top:267.65pt;height:6.65pt;width:11.65pt;z-index:886604800;v-text-anchor:middle;mso-width-relative:page;mso-height-relative:page;" fillcolor="#A5A5A5 [3206]" filled="t" stroked="f" coordsize="21600,21600" o:gfxdata="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AM&#10;hqW+2gAAAAwBAAAPAAAAAAAAAAEAIAAAACIAAABkcnMvZG93bnJldi54bWxQSwECFAAUAAAACACH&#10;TuJAkmX3plsCAACJBAAADgAAAAAAAAABACAAAAApAQAAZHJzL2Uyb0RvYy54bWxQSwUGAAAAAAYA&#10;BgBZAQAA9g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569131008" behindDoc="0" locked="0" layoutInCell="1" allowOverlap="1">
                <wp:simplePos x="0" y="0"/>
                <wp:positionH relativeFrom="column">
                  <wp:posOffset>5359400</wp:posOffset>
                </wp:positionH>
                <wp:positionV relativeFrom="paragraph">
                  <wp:posOffset>4592955</wp:posOffset>
                </wp:positionV>
                <wp:extent cx="1038860" cy="76200"/>
                <wp:effectExtent l="6350" t="6350" r="21590" b="1270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860" cy="76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22pt;margin-top:361.65pt;height:6pt;width:81.8pt;z-index:569131008;v-text-anchor:middle;mso-width-relative:page;mso-height-relative:page;" fillcolor="#4472C4 [3204]" filled="t" stroked="t" coordsize="21600,21600" o:gfxdata="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EebDBfcAAAADAEAAA8AAAAAAAAAAQAgAAAAIgAAAGRycy9kb3ducmV2Lnht&#10;bFBLAQIUABQAAAAIAIdO4kBOd+VvZwIAAMgEAAAOAAAAAAAAAAEAIAAAACsBAABkcnMvZTJvRG9j&#10;LnhtbFBLBQYAAAAABgAGAFkBAAAEBgAAAAA=&#10;">
                <v:fill on="t" focussize="0,0"/>
                <v:stroke weight="1pt" color="#2F528F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569129984" behindDoc="0" locked="0" layoutInCell="1" allowOverlap="1">
                <wp:simplePos x="0" y="0"/>
                <wp:positionH relativeFrom="column">
                  <wp:posOffset>5360035</wp:posOffset>
                </wp:positionH>
                <wp:positionV relativeFrom="paragraph">
                  <wp:posOffset>4307205</wp:posOffset>
                </wp:positionV>
                <wp:extent cx="1056005" cy="76200"/>
                <wp:effectExtent l="6350" t="6350" r="23495" b="1270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005" cy="76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22.05pt;margin-top:339.15pt;height:6pt;width:83.15pt;z-index:569129984;v-text-anchor:middle;mso-width-relative:page;mso-height-relative:page;" fillcolor="#4472C4 [3204]" filled="t" stroked="t" coordsize="21600,21600" o:gfxdata="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AwNh4T2wAAAAwBAAAPAAAAAAAAAAEAIAAAACIAAABkcnMvZG93bnJldi54bWxQ&#10;SwECFAAUAAAACACHTuJAZYUjbmYCAADIBAAADgAAAAAAAAABACAAAAAqAQAAZHJzL2Uyb0RvYy54&#10;bWxQSwUGAAAAAAYABgBZAQAAAgYAAAAA&#10;">
                <v:fill on="t" focussize="0,0"/>
                <v:stroke weight="1pt" color="#2F528F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91341312" behindDoc="0" locked="0" layoutInCell="1" allowOverlap="1">
                <wp:simplePos x="0" y="0"/>
                <wp:positionH relativeFrom="column">
                  <wp:posOffset>5367655</wp:posOffset>
                </wp:positionH>
                <wp:positionV relativeFrom="paragraph">
                  <wp:posOffset>3701415</wp:posOffset>
                </wp:positionV>
                <wp:extent cx="986155" cy="76200"/>
                <wp:effectExtent l="6350" t="6350" r="17145" b="1270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76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22.65pt;margin-top:291.45pt;height:6pt;width:77.65pt;z-index:291341312;v-text-anchor:middle;mso-width-relative:page;mso-height-relative:page;" fillcolor="#4472C4 [3204]" filled="t" stroked="t" coordsize="21600,21600" o:gfxdata="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C5ChlZ2wAAAAwBAAAPAAAAAAAAAAEAIAAAACIAAABkcnMvZG93bnJldi54bWxQ&#10;SwECFAAUAAAACACHTuJA07cqkmYCAADHBAAADgAAAAAAAAABACAAAAAqAQAAZHJzL2Uyb0RvYy54&#10;bWxQSwUGAAAAAAYABgBZAQAAAgYAAAAA&#10;">
                <v:fill on="t" focussize="0,0"/>
                <v:stroke weight="1pt" color="#2F528F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71499264" behindDoc="0" locked="0" layoutInCell="1" allowOverlap="1">
                <wp:simplePos x="0" y="0"/>
                <wp:positionH relativeFrom="column">
                  <wp:posOffset>5367655</wp:posOffset>
                </wp:positionH>
                <wp:positionV relativeFrom="paragraph">
                  <wp:posOffset>3397885</wp:posOffset>
                </wp:positionV>
                <wp:extent cx="969645" cy="83820"/>
                <wp:effectExtent l="6350" t="6350" r="14605" b="2413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25745" y="5685155"/>
                          <a:ext cx="969645" cy="838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22.65pt;margin-top:267.55pt;height:6.6pt;width:76.35pt;z-index:271499264;v-text-anchor:middle;mso-width-relative:page;mso-height-relative:page;" fillcolor="#4472C4 [3204]" filled="t" stroked="t" coordsize="21600,21600" o:gfxdata="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IuEg9fbAAAACwEAAA8AAAAAAAAAAQAgAAAAIgAAAGRy&#10;cy9kb3ducmV2LnhtbFBLAQIUABQAAAAIAIdO4kCBb1TwdAIAANMEAAAOAAAAAAAAAAEAIAAAACoB&#10;AABkcnMvZTJvRG9jLnhtbFBLBQYAAAAABgAGAFkBAAAQBgAAAAA=&#10;">
                <v:fill on="t" focussize="0,0"/>
                <v:stroke weight="1pt" color="#2F528F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893221888" behindDoc="0" locked="0" layoutInCell="1" allowOverlap="1">
                <wp:simplePos x="0" y="0"/>
                <wp:positionH relativeFrom="column">
                  <wp:posOffset>6380480</wp:posOffset>
                </wp:positionH>
                <wp:positionV relativeFrom="paragraph">
                  <wp:posOffset>4591685</wp:posOffset>
                </wp:positionV>
                <wp:extent cx="95250" cy="75565"/>
                <wp:effectExtent l="0" t="0" r="0" b="63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347460" y="6731000"/>
                          <a:ext cx="95250" cy="755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02.4pt;margin-top:361.55pt;height:5.95pt;width:7.5pt;z-index:893221888;v-text-anchor:middle;mso-width-relative:page;mso-height-relative:page;" fillcolor="#A5A5A5 [3206]" filled="t" stroked="f" coordsize="21600,21600" o:gfxdata="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C+Q&#10;gCjZAAAADQEAAA8AAAAAAAAAAQAgAAAAIgAAAGRycy9kb3ducmV2LnhtbFBLAQIUABQAAAAIAIdO&#10;4kD/W20iWwIAAIgEAAAOAAAAAAAAAAEAIAAAACgBAABkcnMvZTJvRG9jLnhtbFBLBQYAAAAABgAG&#10;AFkBAAD1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5298440</wp:posOffset>
                </wp:positionH>
                <wp:positionV relativeFrom="paragraph">
                  <wp:posOffset>1646555</wp:posOffset>
                </wp:positionV>
                <wp:extent cx="2025650" cy="294640"/>
                <wp:effectExtent l="48260" t="29210" r="59690" b="7620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650" cy="29464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17.2pt;margin-top:129.65pt;height:23.2pt;width:159.5pt;z-index:251689984;v-text-anchor:middle;mso-width-relative:page;mso-height-relative:page;" fillcolor="#71A6DB [3280]" filled="t" stroked="f" coordsize="21600,21600" o:gfxdata="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8270208" behindDoc="0" locked="0" layoutInCell="1" allowOverlap="1">
                <wp:simplePos x="0" y="0"/>
                <wp:positionH relativeFrom="column">
                  <wp:posOffset>5298440</wp:posOffset>
                </wp:positionH>
                <wp:positionV relativeFrom="paragraph">
                  <wp:posOffset>4815840</wp:posOffset>
                </wp:positionV>
                <wp:extent cx="2034540" cy="311785"/>
                <wp:effectExtent l="6350" t="6350" r="16510" b="24765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82565" y="5743575"/>
                          <a:ext cx="2034540" cy="31178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17.2pt;margin-top:379.2pt;height:24.55pt;width:160.2pt;z-index:258270208;v-text-anchor:middle;mso-width-relative:page;mso-height-relative:page;" fillcolor="#71A6DB [3280]" filled="t" stroked="f" coordsize="21600,21600" o:gfxdata="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4884224" behindDoc="0" locked="0" layoutInCell="1" allowOverlap="1">
                <wp:simplePos x="0" y="0"/>
                <wp:positionH relativeFrom="column">
                  <wp:posOffset>5297805</wp:posOffset>
                </wp:positionH>
                <wp:positionV relativeFrom="paragraph">
                  <wp:posOffset>6202045</wp:posOffset>
                </wp:positionV>
                <wp:extent cx="2034540" cy="311785"/>
                <wp:effectExtent l="48260" t="29210" r="50800" b="7810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4540" cy="31178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17.15pt;margin-top:488.35pt;height:24.55pt;width:160.2pt;z-index:264884224;v-text-anchor:middle;mso-width-relative:page;mso-height-relative:page;" fillcolor="#71A6DB [3280]" filled="t" stroked="f" coordsize="21600,21600" o:gfxdata="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rect>
            </w:pict>
          </mc:Fallback>
        </mc:AlternateContent>
      </w:r>
    </w:p>
    <w:p>
      <w:pPr>
        <w:rPr>
          <w:sz w:val="21"/>
        </w:rPr>
        <w:sectPr>
          <w:pgSz w:w="11906" w:h="16838"/>
          <w:pgMar w:top="0" w:right="0" w:bottom="0" w:left="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1534863360" behindDoc="0" locked="0" layoutInCell="1" allowOverlap="1">
                <wp:simplePos x="0" y="0"/>
                <wp:positionH relativeFrom="column">
                  <wp:posOffset>-13970</wp:posOffset>
                </wp:positionH>
                <wp:positionV relativeFrom="paragraph">
                  <wp:posOffset>-1758950</wp:posOffset>
                </wp:positionV>
                <wp:extent cx="476250" cy="261620"/>
                <wp:effectExtent l="15875" t="15875" r="79375" b="84455"/>
                <wp:wrapNone/>
                <wp:docPr id="26" name="五边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700" y="1610360"/>
                          <a:ext cx="476250" cy="261620"/>
                        </a:xfrm>
                        <a:prstGeom prst="homePlate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schemeClr val="tx1">
                              <a:alpha val="40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5" type="#_x0000_t15" style="position:absolute;left:0pt;margin-left:-1.1pt;margin-top:-138.5pt;height:20.6pt;width:37.5pt;z-index:1534863360;v-text-anchor:middle;mso-width-relative:page;mso-height-relative:page;" fillcolor="#5B9BD5 [3208]" filled="t" stroked="f" coordsize="21600,21600" o:gfxdata="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" adj="15668">
                <v:fill on="t" focussize="0,0"/>
                <v:stroke on="f" weight="1pt" miterlimit="8" joinstyle="miter"/>
                <v:imagedata o:title=""/>
                <o:lock v:ext="edit" aspectratio="f"/>
                <v:shadow on="t" color="#000000 [3213]" opacity="26214f" offset="2.12133858267717pt,2.12133858267717pt" origin="-32768f,-32768f" matrix="65536f,0f,0f,65536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089444864" behindDoc="0" locked="0" layoutInCell="1" allowOverlap="1">
                <wp:simplePos x="0" y="0"/>
                <wp:positionH relativeFrom="column">
                  <wp:posOffset>2471420</wp:posOffset>
                </wp:positionH>
                <wp:positionV relativeFrom="paragraph">
                  <wp:posOffset>-1570990</wp:posOffset>
                </wp:positionV>
                <wp:extent cx="4619625" cy="5080"/>
                <wp:effectExtent l="0" t="0" r="0" b="0"/>
                <wp:wrapNone/>
                <wp:docPr id="46" name="直接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9625" cy="508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94.6pt;margin-top:-123.7pt;height:0.4pt;width:363.75pt;z-index:1089444864;mso-width-relative:page;mso-height-relative:page;" filled="f" stroked="t" coordsize="21600,21600" o:gfxdata="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7Ceq390AAAAOAQAADwAAAAAAAAAB&#10;ACAAAAAiAAAAZHJzL2Rvd25yZXYueG1sUEsBAhQAFAAAAAgAh07iQCf49/nSAQAAaQMAAA4AAAAA&#10;AAAAAQAgAAAALAEAAGRycy9lMm9Eb2MueG1sUEsFBgAAAAAGAAYAWQEAAHAFAAAAAA==&#10;">
                <v:fill on="f" focussize="0,0"/>
                <v:stroke weight="1pt" color="#A5A5A5 [3206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6121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4501515</wp:posOffset>
            </wp:positionV>
            <wp:extent cx="7552690" cy="10694670"/>
            <wp:effectExtent l="0" t="0" r="10160" b="11430"/>
            <wp:wrapTopAndBottom/>
            <wp:docPr id="24" name="图片 24" descr="底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底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1069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210713088" behindDoc="0" locked="0" layoutInCell="1" allowOverlap="1">
                <wp:simplePos x="0" y="0"/>
                <wp:positionH relativeFrom="column">
                  <wp:posOffset>-12700</wp:posOffset>
                </wp:positionH>
                <wp:positionV relativeFrom="paragraph">
                  <wp:posOffset>-1849120</wp:posOffset>
                </wp:positionV>
                <wp:extent cx="476250" cy="261620"/>
                <wp:effectExtent l="15875" t="15875" r="79375" b="84455"/>
                <wp:wrapNone/>
                <wp:docPr id="50" name="五边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61620"/>
                        </a:xfrm>
                        <a:prstGeom prst="homePlate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schemeClr val="tx1">
                              <a:alpha val="40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5" type="#_x0000_t15" style="position:absolute;left:0pt;margin-left:-1pt;margin-top:-145.6pt;height:20.6pt;width:37.5pt;z-index:-1084254208;v-text-anchor:middle;mso-width-relative:page;mso-height-relative:page;" fillcolor="#5B9BD5 [3208]" filled="t" stroked="f" coordsize="21600,21600" o:gfxdata="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" adj="15668">
                <v:fill on="t" focussize="0,0"/>
                <v:stroke on="f" weight="1pt" miterlimit="8" joinstyle="miter"/>
                <v:imagedata o:title=""/>
                <o:lock v:ext="edit" aspectratio="f"/>
                <v:shadow on="t" color="#000000 [3213]" opacity="26214f" offset="2.12133858267717pt,2.12133858267717pt" origin="-32768f,-32768f" matrix="65536f,0f,0f,65536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927506944" behindDoc="0" locked="0" layoutInCell="1" allowOverlap="1">
                <wp:simplePos x="0" y="0"/>
                <wp:positionH relativeFrom="column">
                  <wp:posOffset>-12065</wp:posOffset>
                </wp:positionH>
                <wp:positionV relativeFrom="paragraph">
                  <wp:posOffset>-9254490</wp:posOffset>
                </wp:positionV>
                <wp:extent cx="451485" cy="234315"/>
                <wp:effectExtent l="48260" t="29210" r="52705" b="79375"/>
                <wp:wrapNone/>
                <wp:docPr id="21" name="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" cy="234315"/>
                        </a:xfrm>
                        <a:prstGeom prst="homePlate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 220" o:spid="_x0000_s1026" o:spt="15" type="#_x0000_t15" style="position:absolute;left:0pt;margin-left:-0.95pt;margin-top:-728.7pt;height:18.45pt;width:35.55pt;z-index:1927506944;v-text-anchor:middle;mso-width-relative:page;mso-height-relative:page;" fillcolor="#71A6DB [3280]" filled="t" stroked="f" coordsize="21600,21600" o:gfxdata="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DIEB1HYAAAADQEAAA8AAAAAAAAAAQAgAAAAIgAAAGRycy9kb3ducmV2LnhtbFBLAQIUABQAAAAI&#10;AIdO4kCisc6NXwIAAGgFAAAOAAAAAAAAAAEAIAAAACcBAABkcnMvZTJvRG9jLnhtbFBLBQYAAAAA&#10;BgAGAFkBAAD4BQAAAAA=&#10;" adj="15995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927232512" behindDoc="0" locked="0" layoutInCell="1" allowOverlap="1">
                <wp:simplePos x="0" y="0"/>
                <wp:positionH relativeFrom="column">
                  <wp:posOffset>4181475</wp:posOffset>
                </wp:positionH>
                <wp:positionV relativeFrom="paragraph">
                  <wp:posOffset>-9140190</wp:posOffset>
                </wp:positionV>
                <wp:extent cx="2976245" cy="1270"/>
                <wp:effectExtent l="0" t="0" r="0" b="0"/>
                <wp:wrapNone/>
                <wp:docPr id="47" name="直接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6245" cy="127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29.25pt;margin-top:-719.7pt;height:0.1pt;width:234.35pt;z-index:1927232512;mso-width-relative:page;mso-height-relative:page;" filled="f" stroked="t" coordsize="21600,21600" o:gfxdata="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A0RJ6P3QAAABABAAAPAAAAAAAAAAEA&#10;IAAAACIAAABkcnMvZG93bnJldi54bWxQSwECFAAUAAAACACHTuJAZYyCktEBAABpAwAADgAAAAAA&#10;AAABACAAAAAsAQAAZHJzL2Uyb0RvYy54bWxQSwUGAAAAAAYABgBZAQAAbwUAAAAA&#10;">
                <v:fill on="f" focussize="0,0"/>
                <v:stroke weight="1pt" color="#A5A5A5 [3206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101274624" behindDoc="0" locked="0" layoutInCell="1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-1863090</wp:posOffset>
                </wp:positionV>
                <wp:extent cx="476250" cy="261620"/>
                <wp:effectExtent l="15875" t="15875" r="79375" b="84455"/>
                <wp:wrapNone/>
                <wp:docPr id="29" name="五边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61620"/>
                        </a:xfrm>
                        <a:prstGeom prst="homePlate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schemeClr val="tx1">
                              <a:alpha val="40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5" type="#_x0000_t15" style="position:absolute;left:0pt;margin-left:-0.4pt;margin-top:-146.7pt;height:20.6pt;width:37.5pt;z-index:-193692672;v-text-anchor:middle;mso-width-relative:page;mso-height-relative:page;" fillcolor="#5B9BD5 [3208]" filled="t" stroked="f" coordsize="21600,21600" o:gfxdata="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" adj="15668">
                <v:fill on="t" focussize="0,0"/>
                <v:stroke on="f" weight="1pt" miterlimit="8" joinstyle="miter"/>
                <v:imagedata o:title=""/>
                <o:lock v:ext="edit" aspectratio="f"/>
                <v:shadow on="t" color="#000000 [3213]" opacity="26214f" offset="2.12133858267717pt,2.12133858267717pt" origin="-32768f,-32768f" matrix="65536f,0f,0f,65536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101275648" behindDoc="0" locked="0" layoutInCell="1" allowOverlap="1">
                <wp:simplePos x="0" y="0"/>
                <wp:positionH relativeFrom="column">
                  <wp:posOffset>6985</wp:posOffset>
                </wp:positionH>
                <wp:positionV relativeFrom="paragraph">
                  <wp:posOffset>-9278620</wp:posOffset>
                </wp:positionV>
                <wp:extent cx="451485" cy="234315"/>
                <wp:effectExtent l="48260" t="29210" r="52705" b="79375"/>
                <wp:wrapNone/>
                <wp:docPr id="19" name="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" cy="234315"/>
                        </a:xfrm>
                        <a:prstGeom prst="homePlate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 220" o:spid="_x0000_s1026" o:spt="15" type="#_x0000_t15" style="position:absolute;left:0pt;margin-left:0.55pt;margin-top:-730.6pt;height:18.45pt;width:35.55pt;z-index:-193691648;v-text-anchor:middle;mso-width-relative:page;mso-height-relative:page;" fillcolor="#71A6DB [3280]" filled="t" stroked="f" coordsize="21600,21600" o:gfxdata="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iti7a9cAAAAMAQAADwAAAAAAAAABACAAAAAiAAAAZHJzL2Rvd25yZXYueG1sUEsBAhQAFAAAAAgA&#10;h07iQBic/tNfAgAAaAUAAA4AAAAAAAAAAQAgAAAAJgEAAGRycy9lMm9Eb2MueG1sUEsFBgAAAAAG&#10;AAYAWQEAAPcFAAAAAA==&#10;" adj="15995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>
                <wp:simplePos x="0" y="0"/>
                <wp:positionH relativeFrom="column">
                  <wp:posOffset>201930</wp:posOffset>
                </wp:positionH>
                <wp:positionV relativeFrom="page">
                  <wp:posOffset>1290320</wp:posOffset>
                </wp:positionV>
                <wp:extent cx="7172960" cy="9191625"/>
                <wp:effectExtent l="0" t="0" r="5080" b="13335"/>
                <wp:wrapTopAndBottom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689600" y="2409190"/>
                          <a:ext cx="7172960" cy="9191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left" w:pos="4155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0" w:afterLines="25" w:line="20" w:lineRule="atLeast"/>
                              <w:ind w:left="0" w:leftChars="0" w:right="0" w:rightChars="0" w:firstLine="360" w:firstLineChars="15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color w:val="173C99"/>
                                <w:kern w:val="2"/>
                                <w:sz w:val="24"/>
                                <w:szCs w:val="24"/>
                                <w:lang w:val="en-US" w:eastAsia="zh-CN" w:bidi="ar-SA"/>
                              </w:rPr>
                              <w:t>工作项目经历 WORK PROJECTS EXPERIENCE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left" w:pos="4155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0" w:afterLines="25" w:line="20" w:lineRule="atLeast"/>
                              <w:ind w:left="0" w:leftChars="0" w:right="0" w:rightChars="0" w:firstLine="270" w:firstLineChars="150"/>
                              <w:jc w:val="both"/>
                              <w:textAlignment w:val="auto"/>
                              <w:outlineLvl w:val="9"/>
                              <w:rPr>
                                <w:rFonts w:hint="default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val="en-US" w:eastAsia="zh-CN"/>
                              </w:rPr>
                              <w:t>非约束条件下的人脸图像多阶段聚类分析方法-实习工作-2018.3-2018.7</w:t>
                            </w: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 w:right="109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  <w:t>主要内容：首先基于相似度分值分布对类内数据进行阈值估计，对类内进行聚类分析；然后对筛选掉的数据基于两两相似度进一步进行类别划分， 并基于多进程进行加速优化；最后基于不同大类下的各个新类进行相似度归并，完成所有类别的重新划分。</w:t>
                            </w: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 w:right="109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  <w:t>项目贡献：经过以上分析和清理后的数据，在相同条件下人脸识别准确率提升了0.5个百分点。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left" w:pos="4155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50" w:after="0" w:afterLines="50" w:line="20" w:lineRule="atLeast"/>
                              <w:ind w:left="0" w:leftChars="0" w:right="0" w:rightChars="0" w:firstLine="270" w:firstLineChars="150"/>
                              <w:jc w:val="both"/>
                              <w:textAlignment w:val="auto"/>
                              <w:outlineLvl w:val="9"/>
                              <w:rPr>
                                <w:rFonts w:hint="default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val="en-US" w:eastAsia="zh-CN"/>
                              </w:rPr>
                              <w:t>融合知识蒸馏和多步微调的人脸识别模型压缩-2018.7-2018.3</w:t>
                            </w: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 w:right="109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  <w:t>主要内容：整体通过变薄、变浅的方式实现模型压缩。第一阶段：先基于前半部分子网络进行蒸馏训练，然后将整个网络通过欧式距离度量方式进行蒸馏训练。第二阶段：对上阶段得到的模型通过全局度量损失进行微调，得到的微调结果再通过局部度量损失进一步微调，最后得到最终压缩和优化后的模型。</w:t>
                            </w: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 w:right="109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kern w:val="2"/>
                                <w:sz w:val="18"/>
                                <w:szCs w:val="18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  <w:t>项目贡献：通过以上的模型压缩方法，在保证模型精简、加速的同时模型损失的精度极小（千分点到万分点FRR与原模型基本相当，百万分点和千万分点FRR比原模型性能略低）。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50" w:after="0" w:afterLines="50" w:line="420" w:lineRule="exact"/>
                              <w:ind w:left="216" w:leftChars="103" w:firstLine="0" w:firstLineChars="0"/>
                              <w:jc w:val="both"/>
                              <w:textAlignment w:val="auto"/>
                              <w:rPr>
                                <w:rFonts w:hint="default" w:ascii="微软雅黑" w:hAnsi="微软雅黑" w:eastAsia="微软雅黑" w:cs="微软雅黑"/>
                                <w:b/>
                                <w:kern w:val="2"/>
                                <w:sz w:val="18"/>
                                <w:szCs w:val="18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kern w:val="2"/>
                                <w:sz w:val="18"/>
                                <w:szCs w:val="18"/>
                                <w:lang w:val="en-US" w:eastAsia="zh-CN" w:bidi="ar-SA"/>
                              </w:rPr>
                              <w:t>人脸表情分析-2019.3-2019.9</w:t>
                            </w: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 w:right="109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  <w:t>主要内容：表情识别数据集的分析、筛选和扩充；表情识别在不同主流网络模型上的尝试和选优；基于caffe框架的表情识别算法封装。</w:t>
                            </w: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 w:right="109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  <w:t>项目贡献：实现了基于对齐的人脸表情分析算法并完成产品化。表情分析方法可以有效识别夸张表情、人脸不端正等情况，使得终端抓拍图片质量更高，并在ExpW数据集下识别准确率达到99%以上。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50" w:after="0" w:afterLines="50" w:line="420" w:lineRule="exact"/>
                              <w:ind w:left="216" w:leftChars="103" w:firstLine="0" w:firstLineChars="0"/>
                              <w:jc w:val="both"/>
                              <w:textAlignment w:val="auto"/>
                              <w:rPr>
                                <w:rFonts w:hint="default" w:ascii="微软雅黑" w:hAnsi="微软雅黑" w:eastAsia="微软雅黑" w:cs="微软雅黑"/>
                                <w:b/>
                                <w:kern w:val="2"/>
                                <w:sz w:val="18"/>
                                <w:szCs w:val="18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kern w:val="2"/>
                                <w:sz w:val="18"/>
                                <w:szCs w:val="18"/>
                                <w:lang w:val="en-US" w:eastAsia="zh-CN" w:bidi="ar-SA"/>
                              </w:rPr>
                              <w:t>基于云台相机的多人脸跟踪算法设计与优化-2019.10-2020.5</w:t>
                            </w: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 w:right="109" w:right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  <w:t>算法运行平台：Cortex-A53+海思NNIE+海思IVE</w:t>
                            </w: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 w:right="109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  <w:t>主要内容：设计并实现多人脸跟踪逻辑，优化云台相机在多人脸跟踪上耗时、准确性等用户体验。</w:t>
                            </w: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 w:right="109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  <w:t>主要贡献：1、设计合理的状态转换关系，解决对新进or找回人脸判断过于武断的问题。2、匈牙利算法前处理与后处理，解决匈牙利算法非最优匹配问题。3、基于加权（状态、人脸大小、人脸方向）策略的提人脸特征，选权重top1提对应人脸特征，保证选最优检测人脸提特征并避免同时提多个人脸特征影响实时性。4、设计快速人脸找回机制，使用户体验方面有很大提升。5、设计基于跟踪算法控制的云台平滑驱动方法、人脸跟踪框的最佳显示方法，使产品在体验上更加人性化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50" w:after="0" w:afterLines="50" w:line="420" w:lineRule="exact"/>
                              <w:ind w:left="216" w:leftChars="103" w:firstLine="0" w:firstLineChars="0"/>
                              <w:jc w:val="both"/>
                              <w:textAlignment w:val="auto"/>
                              <w:rPr>
                                <w:rFonts w:hint="default" w:ascii="微软雅黑" w:hAnsi="微软雅黑" w:eastAsia="微软雅黑" w:cs="微软雅黑"/>
                                <w:b/>
                                <w:kern w:val="2"/>
                                <w:sz w:val="18"/>
                                <w:szCs w:val="18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kern w:val="2"/>
                                <w:sz w:val="18"/>
                                <w:szCs w:val="18"/>
                                <w:lang w:val="en-US" w:eastAsia="zh-CN" w:bidi="ar-SA"/>
                              </w:rPr>
                              <w:t>基于云台相机的算法迭代与模型优化-2020.5-至今</w:t>
                            </w: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 w:right="109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  <w:t>算法运行平台：Cortex-A53+海思NNIE+海思IVE</w:t>
                            </w: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 w:right="109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  <w:t>主要内容：参与算法库架构的迭代优化；人脸检测模型优化</w:t>
                            </w: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 w:right="109" w:right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  <w:t>主要贡献：1、参与算法库架构优化，并按照新算法架构重新组织人脸跟踪模块及其子模块相关架构。2、针对头部用户在产品中反馈的问题，针对性地进行人脸检测算法优化：从数据和模型的角度提升人脸检测算法在口罩遮挡、小人脸方面的召回。包括数据筛选与增量、网络结构tricks验证与添加等。</w:t>
                            </w:r>
                          </w:p>
                          <w:p>
                            <w:pPr>
                              <w:pStyle w:val="2"/>
                              <w:spacing w:before="47"/>
                              <w:ind w:left="0" w:leftChars="0" w:firstLine="420" w:firstLineChars="175"/>
                              <w:rPr>
                                <w:rFonts w:hint="eastAsia"/>
                                <w:color w:val="173C99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173C99"/>
                                <w:lang w:eastAsia="zh-CN"/>
                              </w:rPr>
                              <w:t xml:space="preserve">发表论文 </w:t>
                            </w:r>
                            <w:r>
                              <w:rPr>
                                <w:color w:val="173C99"/>
                                <w:lang w:eastAsia="zh-CN"/>
                              </w:rPr>
                              <w:t>PUBLICATIONS</w:t>
                            </w: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586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ind w:left="272" w:leftChars="0" w:right="108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华文宋体" w:hAnsi="华文宋体" w:eastAsia="华文宋体" w:cs="华文宋体"/>
                                <w:spacing w:val="7"/>
                                <w:sz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华文宋体" w:hAnsi="华文宋体" w:eastAsia="华文宋体" w:cs="华文宋体"/>
                                <w:spacing w:val="7"/>
                                <w:sz w:val="18"/>
                                <w:lang w:eastAsia="zh-CN"/>
                              </w:rPr>
                              <w:t xml:space="preserve">Xin Sun, </w:t>
                            </w:r>
                            <w:r>
                              <w:rPr>
                                <w:rFonts w:hint="eastAsia" w:ascii="华文宋体" w:hAnsi="华文宋体" w:eastAsia="华文宋体" w:cs="华文宋体"/>
                                <w:b/>
                                <w:spacing w:val="7"/>
                                <w:sz w:val="18"/>
                                <w:lang w:eastAsia="zh-CN"/>
                              </w:rPr>
                              <w:t>Lipeng Liu</w:t>
                            </w:r>
                            <w:r>
                              <w:rPr>
                                <w:rFonts w:hint="eastAsia" w:ascii="华文宋体" w:hAnsi="华文宋体" w:eastAsia="华文宋体" w:cs="华文宋体"/>
                                <w:spacing w:val="7"/>
                                <w:sz w:val="18"/>
                                <w:lang w:eastAsia="zh-CN"/>
                              </w:rPr>
                              <w:t>, Junyu Dong*. Deep pixel-to-pixel network for underwater image enhancement and restoration. IET Image Processing（一作为导师）</w:t>
                            </w: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586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ind w:left="272" w:leftChars="0" w:right="108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华文宋体" w:hAnsi="华文宋体" w:eastAsia="华文宋体" w:cs="华文宋体"/>
                                <w:spacing w:val="7"/>
                                <w:sz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华文宋体" w:hAnsi="华文宋体" w:eastAsia="华文宋体" w:cs="华文宋体"/>
                                <w:spacing w:val="7"/>
                                <w:sz w:val="18"/>
                                <w:lang w:eastAsia="zh-CN"/>
                              </w:rPr>
                              <w:t xml:space="preserve">Xin Sun, </w:t>
                            </w:r>
                            <w:r>
                              <w:rPr>
                                <w:rFonts w:hint="eastAsia" w:ascii="华文宋体" w:hAnsi="华文宋体" w:eastAsia="华文宋体" w:cs="华文宋体"/>
                                <w:b/>
                                <w:spacing w:val="7"/>
                                <w:sz w:val="18"/>
                                <w:lang w:eastAsia="zh-CN"/>
                              </w:rPr>
                              <w:t>Lipeng Liu</w:t>
                            </w:r>
                            <w:r>
                              <w:rPr>
                                <w:rFonts w:hint="eastAsia" w:ascii="华文宋体" w:hAnsi="华文宋体" w:eastAsia="华文宋体" w:cs="华文宋体"/>
                                <w:spacing w:val="7"/>
                                <w:sz w:val="18"/>
                                <w:lang w:eastAsia="zh-CN"/>
                              </w:rPr>
                              <w:t>, Junyu Dong*. Underwater Image Enhancement with Encoding-Decoding Deep CNN Networks. Poster presentation at SFWICT</w:t>
                            </w:r>
                            <w:r>
                              <w:rPr>
                                <w:rFonts w:hint="eastAsia" w:ascii="华文宋体" w:hAnsi="华文宋体" w:eastAsia="华文宋体" w:cs="华文宋体"/>
                                <w:spacing w:val="7"/>
                                <w:sz w:val="18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华文宋体" w:hAnsi="华文宋体" w:eastAsia="华文宋体" w:cs="华文宋体"/>
                                <w:spacing w:val="7"/>
                                <w:sz w:val="18"/>
                                <w:lang w:eastAsia="zh-CN"/>
                              </w:rPr>
                              <w:t>2017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216" w:leftChars="103" w:right="0" w:rightChars="0" w:firstLine="2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                                  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eastAsiaTheme="minorEastAsia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2320290" cy="1506855"/>
                                  <wp:effectExtent l="0" t="0" r="3810" b="17145"/>
                                  <wp:docPr id="14" name="图片 14" descr="1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图片 14" descr="12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20290" cy="15068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FFFFFF" w:themeColor="background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个人信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.9pt;margin-top:101.6pt;height:723.75pt;width:564.8pt;mso-position-vertical-relative:page;mso-wrap-distance-bottom:0pt;mso-wrap-distance-top:0pt;z-index:252207104;mso-width-relative:page;mso-height-relative:page;" fillcolor="#FFFFFF [3212]" filled="t" stroked="f" coordsize="21600,21600" o:gfxdata="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CwOeedcAAAAMAQAADwAAAAAAAAABACAAAAAi&#10;AAAAZHJzL2Rvd25yZXYueG1sUEsBAhQAFAAAAAgAh07iQEju+W1EAgAAUAQAAA4AAAAAAAAAAQAg&#10;AAAAJgEAAGRycy9lMm9Eb2MueG1sUEsFBgAAAAAGAAYAWQEAANw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left" w:pos="4155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0" w:afterLines="25" w:line="20" w:lineRule="atLeast"/>
                        <w:ind w:left="0" w:leftChars="0" w:right="0" w:rightChars="0" w:firstLine="360" w:firstLineChars="15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color w:val="173C99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  <w:t>工作项目经历 WORK PROJECTS EXPERIENCE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left" w:pos="4155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0" w:afterLines="25" w:line="20" w:lineRule="atLeast"/>
                        <w:ind w:left="0" w:leftChars="0" w:right="0" w:rightChars="0" w:firstLine="270" w:firstLineChars="150"/>
                        <w:jc w:val="both"/>
                        <w:textAlignment w:val="auto"/>
                        <w:outlineLvl w:val="9"/>
                        <w:rPr>
                          <w:rFonts w:hint="default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val="en-US" w:eastAsia="zh-CN"/>
                        </w:rPr>
                        <w:t>非约束条件下的人脸图像多阶段聚类分析方法-实习工作-2018.3-2018.7</w:t>
                      </w: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 w:right="109" w:right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  <w:t>主要内容：首先基于相似度分值分布对类内数据进行阈值估计，对类内进行聚类分析；然后对筛选掉的数据基于两两相似度进一步进行类别划分， 并基于多进程进行加速优化；最后基于不同大类下的各个新类进行相似度归并，完成所有类别的重新划分。</w:t>
                      </w: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 w:right="109" w:right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  <w:t>项目贡献：经过以上分析和清理后的数据，在相同条件下人脸识别准确率提升了0.5个百分点。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left" w:pos="4155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50" w:after="0" w:afterLines="50" w:line="20" w:lineRule="atLeast"/>
                        <w:ind w:left="0" w:leftChars="0" w:right="0" w:rightChars="0" w:firstLine="270" w:firstLineChars="150"/>
                        <w:jc w:val="both"/>
                        <w:textAlignment w:val="auto"/>
                        <w:outlineLvl w:val="9"/>
                        <w:rPr>
                          <w:rFonts w:hint="default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val="en-US" w:eastAsia="zh-CN"/>
                        </w:rPr>
                        <w:t>融合知识蒸馏和多步微调的人脸识别模型压缩-2018.7-2018.3</w:t>
                      </w: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 w:right="109" w:right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  <w:t>主要内容：整体通过变薄、变浅的方式实现模型压缩。第一阶段：先基于前半部分子网络进行蒸馏训练，然后将整个网络通过欧式距离度量方式进行蒸馏训练。第二阶段：对上阶段得到的模型通过全局度量损失进行微调，得到的微调结果再通过局部度量损失进一步微调，最后得到最终压缩和优化后的模型。</w:t>
                      </w: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 w:right="109" w:right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  <w:t>项目贡献：通过以上的模型压缩方法，在保证模型精简、加速的同时模型损失的精度极小（千分点到万分点FRR与原模型基本相当，百万分点和千万分点FRR比原模型性能略低）。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50" w:after="0" w:afterLines="50" w:line="420" w:lineRule="exact"/>
                        <w:ind w:left="216" w:leftChars="103" w:firstLine="0" w:firstLineChars="0"/>
                        <w:jc w:val="both"/>
                        <w:textAlignment w:val="auto"/>
                        <w:rPr>
                          <w:rFonts w:hint="default" w:ascii="微软雅黑" w:hAnsi="微软雅黑" w:eastAsia="微软雅黑" w:cs="微软雅黑"/>
                          <w:b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  <w:t>人脸表情分析-2019.3-2019.9</w:t>
                      </w: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 w:right="109" w:right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  <w:t>主要内容：表情识别数据集的分析、筛选和扩充；表情识别在不同主流网络模型上的尝试和选优；基于caffe框架的表情识别算法封装。</w:t>
                      </w: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 w:right="109" w:right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  <w:t>项目贡献：实现了基于对齐的人脸表情分析算法并完成产品化。表情分析方法可以有效识别夸张表情、人脸不端正等情况，使得终端抓拍图片质量更高，并在ExpW数据集下识别准确率达到99%以上。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50" w:after="0" w:afterLines="50" w:line="420" w:lineRule="exact"/>
                        <w:ind w:left="216" w:leftChars="103" w:firstLine="0" w:firstLineChars="0"/>
                        <w:jc w:val="both"/>
                        <w:textAlignment w:val="auto"/>
                        <w:rPr>
                          <w:rFonts w:hint="default" w:ascii="微软雅黑" w:hAnsi="微软雅黑" w:eastAsia="微软雅黑" w:cs="微软雅黑"/>
                          <w:b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  <w:t>基于云台相机的多人脸跟踪算法设计与优化-2019.10-2020.5</w:t>
                      </w: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 w:right="109" w:rightChars="0"/>
                        <w:jc w:val="both"/>
                        <w:textAlignment w:val="auto"/>
                        <w:outlineLvl w:val="9"/>
                        <w:rPr>
                          <w:rFonts w:hint="default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  <w:t>算法运行平台：Cortex-A53+海思NNIE+海思IVE</w:t>
                      </w: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 w:right="109" w:right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  <w:t>主要内容：设计并实现多人脸跟踪逻辑，优化云台相机在多人脸跟踪上耗时、准确性等用户体验。</w:t>
                      </w: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 w:right="109" w:right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  <w:t>主要贡献：1、设计合理的状态转换关系，解决对新进or找回人脸判断过于武断的问题。2、匈牙利算法前处理与后处理，解决匈牙利算法非最优匹配问题。3、基于加权（状态、人脸大小、人脸方向）策略的提人脸特征，选权重top1提对应人脸特征，保证选最优检测人脸提特征并避免同时提多个人脸特征影响实时性。4、设计快速人脸找回机制，使用户体验方面有很大提升。5、设计基于跟踪算法控制的云台平滑驱动方法、人脸跟踪框的最佳显示方法，使产品在体验上更加人性化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50" w:after="0" w:afterLines="50" w:line="420" w:lineRule="exact"/>
                        <w:ind w:left="216" w:leftChars="103" w:firstLine="0" w:firstLineChars="0"/>
                        <w:jc w:val="both"/>
                        <w:textAlignment w:val="auto"/>
                        <w:rPr>
                          <w:rFonts w:hint="default" w:ascii="微软雅黑" w:hAnsi="微软雅黑" w:eastAsia="微软雅黑" w:cs="微软雅黑"/>
                          <w:b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  <w:t>基于云台相机的算法迭代与模型优化-2020.5-至今</w:t>
                      </w: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 w:right="109" w:right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  <w:t>算法运行平台：Cortex-A53+海思NNIE+海思IVE</w:t>
                      </w: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 w:right="109" w:right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  <w:t>主要内容：参与算法库架构的迭代优化；人脸检测模型优化</w:t>
                      </w: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 w:right="109" w:rightChars="0"/>
                        <w:jc w:val="both"/>
                        <w:textAlignment w:val="auto"/>
                        <w:outlineLvl w:val="9"/>
                        <w:rPr>
                          <w:rFonts w:hint="default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  <w:t>主要贡献：1、参与算法库架构优化，并按照新算法架构重新组织人脸跟踪模块及其子模块相关架构。2、针对头部用户在产品中反馈的问题，针对性地进行人脸检测算法优化：从数据和模型的角度提升人脸检测算法在口罩遮挡、小人脸方面的召回。包括数据筛选与增量、网络结构tricks验证与添加等。</w:t>
                      </w:r>
                    </w:p>
                    <w:p>
                      <w:pPr>
                        <w:pStyle w:val="2"/>
                        <w:spacing w:before="47"/>
                        <w:ind w:left="0" w:leftChars="0" w:firstLine="420" w:firstLineChars="175"/>
                        <w:rPr>
                          <w:rFonts w:hint="eastAsia"/>
                          <w:color w:val="173C99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173C99"/>
                          <w:lang w:eastAsia="zh-CN"/>
                        </w:rPr>
                        <w:t xml:space="preserve">发表论文 </w:t>
                      </w:r>
                      <w:r>
                        <w:rPr>
                          <w:color w:val="173C99"/>
                          <w:lang w:eastAsia="zh-CN"/>
                        </w:rPr>
                        <w:t>PUBLICATIONS</w:t>
                      </w: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3"/>
                        </w:numPr>
                        <w:tabs>
                          <w:tab w:val="left" w:pos="586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00" w:lineRule="exact"/>
                        <w:ind w:left="272" w:leftChars="0" w:right="108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华文宋体" w:hAnsi="华文宋体" w:eastAsia="华文宋体" w:cs="华文宋体"/>
                          <w:spacing w:val="7"/>
                          <w:sz w:val="18"/>
                          <w:lang w:eastAsia="zh-CN"/>
                        </w:rPr>
                      </w:pPr>
                      <w:r>
                        <w:rPr>
                          <w:rFonts w:hint="eastAsia" w:ascii="华文宋体" w:hAnsi="华文宋体" w:eastAsia="华文宋体" w:cs="华文宋体"/>
                          <w:spacing w:val="7"/>
                          <w:sz w:val="18"/>
                          <w:lang w:eastAsia="zh-CN"/>
                        </w:rPr>
                        <w:t xml:space="preserve">Xin Sun, </w:t>
                      </w:r>
                      <w:r>
                        <w:rPr>
                          <w:rFonts w:hint="eastAsia" w:ascii="华文宋体" w:hAnsi="华文宋体" w:eastAsia="华文宋体" w:cs="华文宋体"/>
                          <w:b/>
                          <w:spacing w:val="7"/>
                          <w:sz w:val="18"/>
                          <w:lang w:eastAsia="zh-CN"/>
                        </w:rPr>
                        <w:t>Lipeng Liu</w:t>
                      </w:r>
                      <w:r>
                        <w:rPr>
                          <w:rFonts w:hint="eastAsia" w:ascii="华文宋体" w:hAnsi="华文宋体" w:eastAsia="华文宋体" w:cs="华文宋体"/>
                          <w:spacing w:val="7"/>
                          <w:sz w:val="18"/>
                          <w:lang w:eastAsia="zh-CN"/>
                        </w:rPr>
                        <w:t>, Junyu Dong*. Deep pixel-to-pixel network for underwater image enhancement and restoration. IET Image Processing（一作为导师）</w:t>
                      </w: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3"/>
                        </w:numPr>
                        <w:tabs>
                          <w:tab w:val="left" w:pos="586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00" w:lineRule="exact"/>
                        <w:ind w:left="272" w:leftChars="0" w:right="108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华文宋体" w:hAnsi="华文宋体" w:eastAsia="华文宋体" w:cs="华文宋体"/>
                          <w:spacing w:val="7"/>
                          <w:sz w:val="18"/>
                          <w:lang w:eastAsia="zh-CN"/>
                        </w:rPr>
                      </w:pPr>
                      <w:r>
                        <w:rPr>
                          <w:rFonts w:hint="eastAsia" w:ascii="华文宋体" w:hAnsi="华文宋体" w:eastAsia="华文宋体" w:cs="华文宋体"/>
                          <w:spacing w:val="7"/>
                          <w:sz w:val="18"/>
                          <w:lang w:eastAsia="zh-CN"/>
                        </w:rPr>
                        <w:t xml:space="preserve">Xin Sun, </w:t>
                      </w:r>
                      <w:r>
                        <w:rPr>
                          <w:rFonts w:hint="eastAsia" w:ascii="华文宋体" w:hAnsi="华文宋体" w:eastAsia="华文宋体" w:cs="华文宋体"/>
                          <w:b/>
                          <w:spacing w:val="7"/>
                          <w:sz w:val="18"/>
                          <w:lang w:eastAsia="zh-CN"/>
                        </w:rPr>
                        <w:t>Lipeng Liu</w:t>
                      </w:r>
                      <w:r>
                        <w:rPr>
                          <w:rFonts w:hint="eastAsia" w:ascii="华文宋体" w:hAnsi="华文宋体" w:eastAsia="华文宋体" w:cs="华文宋体"/>
                          <w:spacing w:val="7"/>
                          <w:sz w:val="18"/>
                          <w:lang w:eastAsia="zh-CN"/>
                        </w:rPr>
                        <w:t>, Junyu Dong*. Underwater Image Enhancement with Encoding-Decoding Deep CNN Networks. Poster presentation at SFWICT</w:t>
                      </w:r>
                      <w:r>
                        <w:rPr>
                          <w:rFonts w:hint="eastAsia" w:ascii="华文宋体" w:hAnsi="华文宋体" w:eastAsia="华文宋体" w:cs="华文宋体"/>
                          <w:spacing w:val="7"/>
                          <w:sz w:val="18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华文宋体" w:hAnsi="华文宋体" w:eastAsia="华文宋体" w:cs="华文宋体"/>
                          <w:spacing w:val="7"/>
                          <w:sz w:val="18"/>
                          <w:lang w:eastAsia="zh-CN"/>
                        </w:rPr>
                        <w:t>2017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216" w:leftChars="103" w:right="0" w:rightChars="0" w:firstLine="2" w:firstLine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                                  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eastAsiaTheme="minorEastAsia"/>
                          <w:lang w:eastAsia="zh-CN"/>
                        </w:rPr>
                        <w:drawing>
                          <wp:inline distT="0" distB="0" distL="114300" distR="114300">
                            <wp:extent cx="2320290" cy="1506855"/>
                            <wp:effectExtent l="0" t="0" r="3810" b="17145"/>
                            <wp:docPr id="14" name="图片 14" descr="1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图片 14" descr="12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20290" cy="15068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FFFFFF" w:themeColor="background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个人信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                                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101271552" behindDoc="0" locked="0" layoutInCell="1" allowOverlap="1">
                <wp:simplePos x="0" y="0"/>
                <wp:positionH relativeFrom="column">
                  <wp:posOffset>-27305</wp:posOffset>
                </wp:positionH>
                <wp:positionV relativeFrom="paragraph">
                  <wp:posOffset>-5846445</wp:posOffset>
                </wp:positionV>
                <wp:extent cx="476250" cy="261620"/>
                <wp:effectExtent l="15875" t="15875" r="71755" b="73025"/>
                <wp:wrapNone/>
                <wp:docPr id="30" name="五边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61620"/>
                        </a:xfrm>
                        <a:prstGeom prst="homePlate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schemeClr val="tx1">
                              <a:alpha val="40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5" type="#_x0000_t15" style="position:absolute;left:0pt;margin-left:-2.15pt;margin-top:-460.35pt;height:20.6pt;width:37.5pt;z-index:-193695744;v-text-anchor:middle;mso-width-relative:page;mso-height-relative:page;" fillcolor="#5B9BD5 [3208]" filled="t" stroked="f" coordsize="21600,21600" o:gfxdata="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" adj="15668">
                <v:fill on="t" focussize="0,0"/>
                <v:stroke on="f" weight="1pt" miterlimit="8" joinstyle="miter"/>
                <v:imagedata o:title=""/>
                <o:lock v:ext="edit" aspectratio="f"/>
                <v:shadow on="t" color="#000000 [3213]" opacity="26214f" offset="2.12133858267717pt,2.12133858267717pt" origin="-32768f,-32768f" matrix="65536f,0f,0f,65536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534862336" behindDoc="0" locked="0" layoutInCell="1" allowOverlap="1">
                <wp:simplePos x="0" y="0"/>
                <wp:positionH relativeFrom="column">
                  <wp:posOffset>635</wp:posOffset>
                </wp:positionH>
                <wp:positionV relativeFrom="paragraph">
                  <wp:posOffset>1313180</wp:posOffset>
                </wp:positionV>
                <wp:extent cx="451485" cy="234315"/>
                <wp:effectExtent l="48260" t="29210" r="52705" b="79375"/>
                <wp:wrapNone/>
                <wp:docPr id="25" name="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" cy="234315"/>
                        </a:xfrm>
                        <a:prstGeom prst="homePlate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 220" o:spid="_x0000_s1026" o:spt="15" type="#_x0000_t15" style="position:absolute;left:0pt;margin-left:0.05pt;margin-top:103.4pt;height:18.45pt;width:35.55pt;z-index:1534862336;v-text-anchor:middle;mso-width-relative:page;mso-height-relative:page;" fillcolor="#71A6DB [3280]" filled="t" stroked="f" coordsize="21600,21600" o:gfxdata="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AOlH+N&#10;0wAAAAcBAAAPAAAAAAAAAAEAIAAAACIAAABkcnMvZG93bnJldi54bWxQSwECFAAUAAAACACHTuJA&#10;/uj8wF8CAABoBQAADgAAAAAAAAABACAAAAAiAQAAZHJzL2Uyb0RvYy54bWxQSwUGAAAAAAYABgBZ&#10;AQAA8wUAAAAA&#10;" adj="15995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shape>
            </w:pict>
          </mc:Fallback>
        </mc:AlternateContent>
      </w:r>
      <w:r>
        <w:rPr>
          <w:sz w:val="21"/>
        </w:rPr>
        <w:drawing>
          <wp:inline distT="0" distB="0" distL="114300" distR="114300">
            <wp:extent cx="5507990" cy="3212465"/>
            <wp:effectExtent l="0" t="0" r="0" b="0"/>
            <wp:docPr id="9" name="图片 9" descr="机器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机器人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0" w:right="0" w:bottom="0" w:left="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4049050624" behindDoc="0" locked="0" layoutInCell="1" allowOverlap="1">
                <wp:simplePos x="0" y="0"/>
                <wp:positionH relativeFrom="column">
                  <wp:posOffset>3507740</wp:posOffset>
                </wp:positionH>
                <wp:positionV relativeFrom="paragraph">
                  <wp:posOffset>2335530</wp:posOffset>
                </wp:positionV>
                <wp:extent cx="3625850" cy="19050"/>
                <wp:effectExtent l="0" t="6350" r="1270" b="20320"/>
                <wp:wrapNone/>
                <wp:docPr id="61" name="直接连接符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258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76.2pt;margin-top:183.9pt;height:1.5pt;width:285.5pt;z-index:-245916672;mso-width-relative:page;mso-height-relative:page;" filled="f" stroked="t" coordsize="21600,21600" o:gfxdata="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sMrTx9gAAAAMAQAADwAAAAAAAAAB&#10;ACAAAAAiAAAAZHJzL2Rvd25yZXYueG1sUEsBAhQAFAAAAAgAh07iQFYfC2nXAQAAdAMAAA4AAAAA&#10;AAAAAQAgAAAAJwEAAGRycy9lMm9Eb2MueG1sUEsFBgAAAAAGAAYAWQEAAHAFAAAAAA==&#10;">
                <v:fill on="f" focussize="0,0"/>
                <v:stroke weight="1pt" color="#A5A5A5 [3206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211262976" behindDoc="0" locked="0" layoutInCell="1" allowOverlap="1">
                <wp:simplePos x="0" y="0"/>
                <wp:positionH relativeFrom="column">
                  <wp:posOffset>5080</wp:posOffset>
                </wp:positionH>
                <wp:positionV relativeFrom="paragraph">
                  <wp:posOffset>2207895</wp:posOffset>
                </wp:positionV>
                <wp:extent cx="476250" cy="261620"/>
                <wp:effectExtent l="15875" t="15875" r="71755" b="73025"/>
                <wp:wrapNone/>
                <wp:docPr id="60" name="五边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61620"/>
                        </a:xfrm>
                        <a:prstGeom prst="homePlate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schemeClr val="tx1">
                              <a:alpha val="40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5" type="#_x0000_t15" style="position:absolute;left:0pt;margin-left:0.4pt;margin-top:173.85pt;height:20.6pt;width:37.5pt;z-index:-1083704320;v-text-anchor:middle;mso-width-relative:page;mso-height-relative:page;" fillcolor="#5B9BD5 [3208]" filled="t" stroked="f" coordsize="21600,21600" o:gfxdata="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" adj="15668">
                <v:fill on="t" focussize="0,0"/>
                <v:stroke on="f" weight="1pt" miterlimit="8" joinstyle="miter"/>
                <v:imagedata o:title=""/>
                <o:lock v:ext="edit" aspectratio="f"/>
                <v:shadow on="t" color="#000000 [3213]" opacity="26214f" offset="2.12133858267717pt,2.12133858267717pt" origin="-32768f,-32768f" matrix="65536f,0f,0f,65536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928056832" behindDoc="0" locked="0" layoutInCell="1" allowOverlap="1">
                <wp:simplePos x="0" y="0"/>
                <wp:positionH relativeFrom="column">
                  <wp:posOffset>201930</wp:posOffset>
                </wp:positionH>
                <wp:positionV relativeFrom="page">
                  <wp:posOffset>1290320</wp:posOffset>
                </wp:positionV>
                <wp:extent cx="7172960" cy="9191625"/>
                <wp:effectExtent l="0" t="0" r="5080" b="13335"/>
                <wp:wrapTopAndBottom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2960" cy="9191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586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ind w:left="272" w:leftChars="0" w:right="108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华文宋体" w:hAnsi="华文宋体" w:eastAsia="华文宋体" w:cs="华文宋体"/>
                                <w:spacing w:val="7"/>
                                <w:sz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华文宋体" w:hAnsi="华文宋体" w:eastAsia="华文宋体" w:cs="华文宋体"/>
                                <w:spacing w:val="7"/>
                                <w:sz w:val="18"/>
                                <w:lang w:eastAsia="zh-CN"/>
                              </w:rPr>
                              <w:t xml:space="preserve">Xin Sun, Junyu Shi, </w:t>
                            </w:r>
                            <w:r>
                              <w:rPr>
                                <w:rFonts w:hint="eastAsia" w:ascii="华文宋体" w:hAnsi="华文宋体" w:eastAsia="华文宋体" w:cs="华文宋体"/>
                                <w:b/>
                                <w:spacing w:val="7"/>
                                <w:sz w:val="18"/>
                                <w:lang w:eastAsia="zh-CN"/>
                              </w:rPr>
                              <w:t>Lipeng Liu</w:t>
                            </w:r>
                            <w:r>
                              <w:rPr>
                                <w:rFonts w:hint="eastAsia" w:ascii="华文宋体" w:hAnsi="华文宋体" w:eastAsia="华文宋体" w:cs="华文宋体"/>
                                <w:spacing w:val="7"/>
                                <w:sz w:val="18"/>
                                <w:lang w:eastAsia="zh-CN"/>
                              </w:rPr>
                              <w:t xml:space="preserve"> ,Junyu Dong, Claudia Plant, Xinhua Wang, Huiyu Zhou Transferring Deep Knowledge for Object Recognition in Low-quality Underwater Videos. Neurocomputing(</w:t>
                            </w:r>
                            <w:r>
                              <w:rPr>
                                <w:rFonts w:hint="eastAsia" w:ascii="华文宋体" w:hAnsi="华文宋体" w:eastAsia="华文宋体" w:cs="华文宋体"/>
                                <w:spacing w:val="7"/>
                                <w:sz w:val="18"/>
                                <w:lang w:val="en-US" w:eastAsia="zh-CN"/>
                              </w:rPr>
                              <w:t>CCF 二区</w:t>
                            </w:r>
                            <w:r>
                              <w:rPr>
                                <w:rFonts w:hint="eastAsia" w:ascii="华文宋体" w:hAnsi="华文宋体" w:eastAsia="华文宋体" w:cs="华文宋体"/>
                                <w:spacing w:val="7"/>
                                <w:sz w:val="18"/>
                                <w:lang w:eastAsia="zh-CN"/>
                              </w:rPr>
                              <w:t>)</w:t>
                            </w: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586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ind w:left="272" w:leftChars="0" w:right="108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华文宋体" w:hAnsi="华文宋体" w:eastAsia="华文宋体" w:cs="华文宋体"/>
                                <w:color w:val="585858"/>
                                <w:spacing w:val="-1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华文宋体" w:hAnsi="华文宋体" w:eastAsia="华文宋体" w:cs="华文宋体"/>
                                <w:spacing w:val="7"/>
                                <w:sz w:val="18"/>
                                <w:lang w:eastAsia="zh-CN"/>
                              </w:rPr>
                              <w:t xml:space="preserve">Estanislau Lima, Xin Sun*, Junyu Dong, Hui Wang, Yuting Yang and </w:t>
                            </w:r>
                            <w:r>
                              <w:rPr>
                                <w:rFonts w:hint="eastAsia" w:ascii="华文宋体" w:hAnsi="华文宋体" w:eastAsia="华文宋体" w:cs="华文宋体"/>
                                <w:b/>
                                <w:spacing w:val="7"/>
                                <w:sz w:val="18"/>
                                <w:lang w:eastAsia="zh-CN"/>
                              </w:rPr>
                              <w:t>Lipeng Liu</w:t>
                            </w:r>
                            <w:r>
                              <w:rPr>
                                <w:rFonts w:hint="eastAsia" w:ascii="华文宋体" w:hAnsi="华文宋体" w:eastAsia="华文宋体" w:cs="华文宋体"/>
                                <w:spacing w:val="7"/>
                                <w:sz w:val="18"/>
                                <w:lang w:eastAsia="zh-CN"/>
                              </w:rPr>
                              <w:t>. Learning and Transferring Convolutional Neural Network Knowledge to Ocean Front Recognition. IEEE Geoscience and Remote Sensing Letters, 14(3), pp. 354-358. (IF:2.228)</w:t>
                            </w: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586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271" w:leftChars="0" w:right="107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1"/>
                                <w:sz w:val="18"/>
                                <w:szCs w:val="18"/>
                                <w:lang w:eastAsia="zh-CN"/>
                              </w:rPr>
                            </w:pP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586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271" w:leftChars="0" w:right="107" w:rightChars="0" w:firstLine="216" w:firstLineChars="10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1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color w:val="173C99"/>
                                <w:w w:val="90"/>
                                <w:sz w:val="24"/>
                                <w:szCs w:val="24"/>
                                <w:lang w:eastAsia="zh-CN"/>
                              </w:rPr>
                              <w:t>个人主页：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173C99"/>
                                <w:sz w:val="24"/>
                                <w:szCs w:val="24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color w:val="173C99"/>
                                <w:w w:val="100"/>
                                <w:sz w:val="24"/>
                                <w:szCs w:val="24"/>
                                <w:lang w:eastAsia="zh-CN"/>
                              </w:rPr>
                              <w:t>https://llpspark.github.io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2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220" w:lef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585858"/>
                                <w:spacing w:val="-1"/>
                                <w:kern w:val="2"/>
                                <w:sz w:val="18"/>
                                <w:szCs w:val="18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Theme="minorHAnsi" w:eastAsiaTheme="minorEastAsia"/>
                                <w:lang w:val="en-US" w:eastAsia="zh-CN"/>
                              </w:rPr>
                              <w:t xml:space="preserve">                                      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216" w:leftChars="103" w:right="0" w:rightChars="0" w:firstLine="2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                                    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                                                   </w:t>
                            </w:r>
                            <w:r>
                              <w:rPr>
                                <w:rFonts w:hint="eastAsia" w:eastAsiaTheme="minorEastAsia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2320290" cy="1506855"/>
                                  <wp:effectExtent l="0" t="0" r="11430" b="1905"/>
                                  <wp:docPr id="58" name="图片 58" descr="1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8" name="图片 58" descr="12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20290" cy="15068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FFFFFF" w:themeColor="background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个人信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.9pt;margin-top:101.6pt;height:723.75pt;width:564.8pt;mso-position-vertical-relative:page;mso-wrap-distance-bottom:0pt;mso-wrap-distance-top:0pt;z-index:1928056832;mso-width-relative:page;mso-height-relative:page;" fillcolor="#FFFFFF [3212]" filled="t" stroked="f" coordsize="21600,21600" o:gfxdata="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GwQLenWAAAADAEAAA8AAAAAAAAAAQAgAAAAIgAAAGRycy9kb3ducmV2Lnht&#10;bFBLAQIUABQAAAAIAIdO4kCehKsfNAIAAEQEAAAOAAAAAAAAAAEAIAAAACUBAABkcnMvZTJvRG9j&#10;LnhtbFBLBQYAAAAABgAGAFkBAADL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3"/>
                        </w:numPr>
                        <w:tabs>
                          <w:tab w:val="left" w:pos="586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00" w:lineRule="exact"/>
                        <w:ind w:left="272" w:leftChars="0" w:right="108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华文宋体" w:hAnsi="华文宋体" w:eastAsia="华文宋体" w:cs="华文宋体"/>
                          <w:spacing w:val="7"/>
                          <w:sz w:val="18"/>
                          <w:lang w:eastAsia="zh-CN"/>
                        </w:rPr>
                      </w:pPr>
                      <w:r>
                        <w:rPr>
                          <w:rFonts w:hint="eastAsia" w:ascii="华文宋体" w:hAnsi="华文宋体" w:eastAsia="华文宋体" w:cs="华文宋体"/>
                          <w:spacing w:val="7"/>
                          <w:sz w:val="18"/>
                          <w:lang w:eastAsia="zh-CN"/>
                        </w:rPr>
                        <w:t xml:space="preserve">Xin Sun, Junyu Shi, </w:t>
                      </w:r>
                      <w:r>
                        <w:rPr>
                          <w:rFonts w:hint="eastAsia" w:ascii="华文宋体" w:hAnsi="华文宋体" w:eastAsia="华文宋体" w:cs="华文宋体"/>
                          <w:b/>
                          <w:spacing w:val="7"/>
                          <w:sz w:val="18"/>
                          <w:lang w:eastAsia="zh-CN"/>
                        </w:rPr>
                        <w:t>Lipeng Liu</w:t>
                      </w:r>
                      <w:r>
                        <w:rPr>
                          <w:rFonts w:hint="eastAsia" w:ascii="华文宋体" w:hAnsi="华文宋体" w:eastAsia="华文宋体" w:cs="华文宋体"/>
                          <w:spacing w:val="7"/>
                          <w:sz w:val="18"/>
                          <w:lang w:eastAsia="zh-CN"/>
                        </w:rPr>
                        <w:t xml:space="preserve"> ,Junyu Dong, Claudia Plant, Xinhua Wang, Huiyu Zhou Transferring Deep Knowledge for Object Recognition in Low-quality Underwater Videos. Neurocomputing(</w:t>
                      </w:r>
                      <w:r>
                        <w:rPr>
                          <w:rFonts w:hint="eastAsia" w:ascii="华文宋体" w:hAnsi="华文宋体" w:eastAsia="华文宋体" w:cs="华文宋体"/>
                          <w:spacing w:val="7"/>
                          <w:sz w:val="18"/>
                          <w:lang w:val="en-US" w:eastAsia="zh-CN"/>
                        </w:rPr>
                        <w:t>CCF 二区</w:t>
                      </w:r>
                      <w:r>
                        <w:rPr>
                          <w:rFonts w:hint="eastAsia" w:ascii="华文宋体" w:hAnsi="华文宋体" w:eastAsia="华文宋体" w:cs="华文宋体"/>
                          <w:spacing w:val="7"/>
                          <w:sz w:val="18"/>
                          <w:lang w:eastAsia="zh-CN"/>
                        </w:rPr>
                        <w:t>)</w:t>
                      </w: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3"/>
                        </w:numPr>
                        <w:tabs>
                          <w:tab w:val="left" w:pos="586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00" w:lineRule="exact"/>
                        <w:ind w:left="272" w:leftChars="0" w:right="108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华文宋体" w:hAnsi="华文宋体" w:eastAsia="华文宋体" w:cs="华文宋体"/>
                          <w:color w:val="585858"/>
                          <w:spacing w:val="-1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="华文宋体" w:hAnsi="华文宋体" w:eastAsia="华文宋体" w:cs="华文宋体"/>
                          <w:spacing w:val="7"/>
                          <w:sz w:val="18"/>
                          <w:lang w:eastAsia="zh-CN"/>
                        </w:rPr>
                        <w:t xml:space="preserve">Estanislau Lima, Xin Sun*, Junyu Dong, Hui Wang, Yuting Yang and </w:t>
                      </w:r>
                      <w:r>
                        <w:rPr>
                          <w:rFonts w:hint="eastAsia" w:ascii="华文宋体" w:hAnsi="华文宋体" w:eastAsia="华文宋体" w:cs="华文宋体"/>
                          <w:b/>
                          <w:spacing w:val="7"/>
                          <w:sz w:val="18"/>
                          <w:lang w:eastAsia="zh-CN"/>
                        </w:rPr>
                        <w:t>Lipeng Liu</w:t>
                      </w:r>
                      <w:r>
                        <w:rPr>
                          <w:rFonts w:hint="eastAsia" w:ascii="华文宋体" w:hAnsi="华文宋体" w:eastAsia="华文宋体" w:cs="华文宋体"/>
                          <w:spacing w:val="7"/>
                          <w:sz w:val="18"/>
                          <w:lang w:eastAsia="zh-CN"/>
                        </w:rPr>
                        <w:t>. Learning and Transferring Convolutional Neural Network Knowledge to Ocean Front Recognition. IEEE Geoscience and Remote Sensing Letters, 14(3), pp. 354-358. (IF:2.228)</w:t>
                      </w: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586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271" w:leftChars="0" w:right="107" w:right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1"/>
                          <w:sz w:val="18"/>
                          <w:szCs w:val="18"/>
                          <w:lang w:eastAsia="zh-CN"/>
                        </w:rPr>
                      </w:pP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586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271" w:leftChars="0" w:right="107" w:rightChars="0" w:firstLine="216" w:firstLineChars="10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1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color w:val="173C99"/>
                          <w:w w:val="90"/>
                          <w:sz w:val="24"/>
                          <w:szCs w:val="24"/>
                          <w:lang w:eastAsia="zh-CN"/>
                        </w:rPr>
                        <w:t>个人主页：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173C99"/>
                          <w:sz w:val="24"/>
                          <w:szCs w:val="24"/>
                          <w:lang w:eastAsia="zh-CN"/>
                        </w:rPr>
                        <w:t xml:space="preserve">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color w:val="173C99"/>
                          <w:w w:val="100"/>
                          <w:sz w:val="24"/>
                          <w:szCs w:val="24"/>
                          <w:lang w:eastAsia="zh-CN"/>
                        </w:rPr>
                        <w:t>https://llpspark.github.io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left" w:pos="22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220" w:lef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585858"/>
                          <w:spacing w:val="-1"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</w:pPr>
                      <w:r>
                        <w:rPr>
                          <w:rFonts w:hint="eastAsia" w:asciiTheme="minorHAnsi" w:eastAsiaTheme="minorEastAsia"/>
                          <w:lang w:val="en-US" w:eastAsia="zh-CN"/>
                        </w:rPr>
                        <w:t xml:space="preserve">                                      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216" w:leftChars="103" w:right="0" w:rightChars="0" w:firstLine="2" w:firstLine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                                    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                                                     </w:t>
                      </w:r>
                      <w:r>
                        <w:rPr>
                          <w:rFonts w:hint="eastAsia" w:eastAsiaTheme="minorEastAsia"/>
                          <w:lang w:eastAsia="zh-CN"/>
                        </w:rPr>
                        <w:drawing>
                          <wp:inline distT="0" distB="0" distL="114300" distR="114300">
                            <wp:extent cx="2320290" cy="1506855"/>
                            <wp:effectExtent l="0" t="0" r="11430" b="1905"/>
                            <wp:docPr id="58" name="图片 58" descr="1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8" name="图片 58" descr="12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20290" cy="15068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FFFFFF" w:themeColor="background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个人信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                                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19274618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4501515</wp:posOffset>
            </wp:positionV>
            <wp:extent cx="7552690" cy="10694670"/>
            <wp:effectExtent l="0" t="0" r="6350" b="3810"/>
            <wp:wrapTopAndBottom/>
            <wp:docPr id="51" name="图片 51" descr="底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底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1069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sectPr>
      <w:pgSz w:w="11906" w:h="16838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  <w:embedRegular r:id="rId1" w:fontKey="{23D85E63-7E85-47B4-A735-C3801520204F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方正兰亭黑简体">
    <w:altName w:val="黑体"/>
    <w:panose1 w:val="02000000000000000000"/>
    <w:charset w:val="86"/>
    <w:family w:val="auto"/>
    <w:pitch w:val="default"/>
    <w:sig w:usb0="00000000" w:usb1="00000000" w:usb2="00000010" w:usb3="00000000" w:csb0="00040000" w:csb1="00000000"/>
  </w:font>
  <w:font w:name="等线">
    <w:altName w:val="微软雅黑"/>
    <w:panose1 w:val="02010600030101010101"/>
    <w:charset w:val="86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  <w:embedRegular r:id="rId2" w:fontKey="{3B5DBDE2-61B0-4839-9172-489747688310}"/>
  </w:font>
  <w:font w:name="华文宋体">
    <w:panose1 w:val="02010600040101010101"/>
    <w:charset w:val="86"/>
    <w:family w:val="auto"/>
    <w:pitch w:val="default"/>
    <w:sig w:usb0="00000000" w:usb1="00000000" w:usb2="00000000" w:usb3="00000000" w:csb0="00000000" w:csb1="00000000"/>
    <w:embedRegular r:id="rId3" w:fontKey="{4CF1F45A-DC28-4323-8741-D2C6CB6C5072}"/>
  </w:font>
  <w:font w:name="方正兰亭黑简体">
    <w:altName w:val="黑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等线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F0F31CA"/>
    <w:multiLevelType w:val="singleLevel"/>
    <w:tmpl w:val="AF0F31CA"/>
    <w:lvl w:ilvl="0" w:tentative="0">
      <w:start w:val="1"/>
      <w:numFmt w:val="bullet"/>
      <w:lvlText w:val=""/>
      <w:lvlJc w:val="left"/>
      <w:pPr>
        <w:ind w:left="420" w:leftChars="0" w:hanging="420" w:firstLineChars="0"/>
      </w:pPr>
      <w:rPr>
        <w:rFonts w:hint="default" w:ascii="Wingdings" w:hAnsi="Wingdings" w:cs="Wingdings"/>
      </w:rPr>
    </w:lvl>
  </w:abstractNum>
  <w:abstractNum w:abstractNumId="1">
    <w:nsid w:val="562B79B4"/>
    <w:multiLevelType w:val="multilevel"/>
    <w:tmpl w:val="562B79B4"/>
    <w:lvl w:ilvl="0" w:tentative="0">
      <w:start w:val="0"/>
      <w:numFmt w:val="bullet"/>
      <w:lvlText w:val=""/>
      <w:lvlJc w:val="left"/>
      <w:pPr>
        <w:ind w:left="318" w:hanging="176"/>
      </w:pPr>
      <w:rPr>
        <w:rFonts w:hint="default"/>
        <w:w w:val="100"/>
      </w:rPr>
    </w:lvl>
    <w:lvl w:ilvl="1" w:tentative="0">
      <w:start w:val="0"/>
      <w:numFmt w:val="bullet"/>
      <w:lvlText w:val="•"/>
      <w:lvlJc w:val="left"/>
      <w:pPr>
        <w:ind w:left="1188" w:hanging="176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1936" w:hanging="176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2685" w:hanging="176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3433" w:hanging="176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4181" w:hanging="176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4930" w:hanging="176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5678" w:hanging="176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6427" w:hanging="176"/>
      </w:pPr>
      <w:rPr>
        <w:rFonts w:hint="default"/>
      </w:rPr>
    </w:lvl>
  </w:abstractNum>
  <w:abstractNum w:abstractNumId="2">
    <w:nsid w:val="599E54BF"/>
    <w:multiLevelType w:val="singleLevel"/>
    <w:tmpl w:val="599E54BF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TrueTypeFonts/>
  <w:saveSubset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5B72A1A"/>
    <w:rsid w:val="000E04DC"/>
    <w:rsid w:val="006A3FE7"/>
    <w:rsid w:val="00735C23"/>
    <w:rsid w:val="008D7B16"/>
    <w:rsid w:val="00B0303F"/>
    <w:rsid w:val="00B101E8"/>
    <w:rsid w:val="00D46F8C"/>
    <w:rsid w:val="04124DDD"/>
    <w:rsid w:val="04C25FE8"/>
    <w:rsid w:val="055F3121"/>
    <w:rsid w:val="065E42BE"/>
    <w:rsid w:val="07B0122D"/>
    <w:rsid w:val="0838366D"/>
    <w:rsid w:val="09147B89"/>
    <w:rsid w:val="0A263466"/>
    <w:rsid w:val="0A4364CD"/>
    <w:rsid w:val="0A7D2645"/>
    <w:rsid w:val="0D947935"/>
    <w:rsid w:val="0E4A162B"/>
    <w:rsid w:val="0E654B63"/>
    <w:rsid w:val="0F63548B"/>
    <w:rsid w:val="1041134C"/>
    <w:rsid w:val="10D45992"/>
    <w:rsid w:val="1115613E"/>
    <w:rsid w:val="11AE68D6"/>
    <w:rsid w:val="11E966D5"/>
    <w:rsid w:val="13D80C33"/>
    <w:rsid w:val="14BF63D3"/>
    <w:rsid w:val="171132E2"/>
    <w:rsid w:val="17851247"/>
    <w:rsid w:val="180841B2"/>
    <w:rsid w:val="18102EFE"/>
    <w:rsid w:val="19CA1846"/>
    <w:rsid w:val="19FC7C08"/>
    <w:rsid w:val="1C544C0B"/>
    <w:rsid w:val="1E60529E"/>
    <w:rsid w:val="1F191DE3"/>
    <w:rsid w:val="1FE9779A"/>
    <w:rsid w:val="21E4735E"/>
    <w:rsid w:val="229F3AEA"/>
    <w:rsid w:val="23F50419"/>
    <w:rsid w:val="25742FA5"/>
    <w:rsid w:val="26CD03DA"/>
    <w:rsid w:val="280D50A9"/>
    <w:rsid w:val="282217DD"/>
    <w:rsid w:val="2A720721"/>
    <w:rsid w:val="2CE17C55"/>
    <w:rsid w:val="32146B52"/>
    <w:rsid w:val="34D9107F"/>
    <w:rsid w:val="352D0C87"/>
    <w:rsid w:val="355F501F"/>
    <w:rsid w:val="35B72A1A"/>
    <w:rsid w:val="36516248"/>
    <w:rsid w:val="38C3743E"/>
    <w:rsid w:val="3A340709"/>
    <w:rsid w:val="3B9133F2"/>
    <w:rsid w:val="3B930399"/>
    <w:rsid w:val="3C6B6D78"/>
    <w:rsid w:val="3CB92819"/>
    <w:rsid w:val="3D4130E3"/>
    <w:rsid w:val="3E737D97"/>
    <w:rsid w:val="3E7F0AA3"/>
    <w:rsid w:val="3FC53CA3"/>
    <w:rsid w:val="4020637A"/>
    <w:rsid w:val="40D1761C"/>
    <w:rsid w:val="42442815"/>
    <w:rsid w:val="440711BC"/>
    <w:rsid w:val="46B04F13"/>
    <w:rsid w:val="474A1893"/>
    <w:rsid w:val="491851C5"/>
    <w:rsid w:val="49B771A9"/>
    <w:rsid w:val="4A876C27"/>
    <w:rsid w:val="4AC438CD"/>
    <w:rsid w:val="4B920E18"/>
    <w:rsid w:val="4DFE53C7"/>
    <w:rsid w:val="50252046"/>
    <w:rsid w:val="50E26B2B"/>
    <w:rsid w:val="523F2F3A"/>
    <w:rsid w:val="54464FF8"/>
    <w:rsid w:val="54975934"/>
    <w:rsid w:val="552B7C3B"/>
    <w:rsid w:val="578F0C21"/>
    <w:rsid w:val="57F21217"/>
    <w:rsid w:val="581D6717"/>
    <w:rsid w:val="591C22A4"/>
    <w:rsid w:val="595C3302"/>
    <w:rsid w:val="598A682D"/>
    <w:rsid w:val="5B88354D"/>
    <w:rsid w:val="5D2B6644"/>
    <w:rsid w:val="5D874473"/>
    <w:rsid w:val="5E0C627C"/>
    <w:rsid w:val="5E2F1615"/>
    <w:rsid w:val="5E357077"/>
    <w:rsid w:val="5E5E2462"/>
    <w:rsid w:val="5F1345A1"/>
    <w:rsid w:val="5F3429C2"/>
    <w:rsid w:val="5FDA6EAC"/>
    <w:rsid w:val="60117C96"/>
    <w:rsid w:val="611E098F"/>
    <w:rsid w:val="61952D84"/>
    <w:rsid w:val="6245611B"/>
    <w:rsid w:val="636E19BE"/>
    <w:rsid w:val="63911B85"/>
    <w:rsid w:val="63A41889"/>
    <w:rsid w:val="66CC155C"/>
    <w:rsid w:val="67760B7C"/>
    <w:rsid w:val="6C650BF9"/>
    <w:rsid w:val="6CFB2674"/>
    <w:rsid w:val="6DAF75FB"/>
    <w:rsid w:val="71B41066"/>
    <w:rsid w:val="72BF07C8"/>
    <w:rsid w:val="74A01D2D"/>
    <w:rsid w:val="7843569C"/>
    <w:rsid w:val="7A763433"/>
    <w:rsid w:val="7AEA45C3"/>
    <w:rsid w:val="7B0B6789"/>
    <w:rsid w:val="7B467502"/>
    <w:rsid w:val="7BE36B3B"/>
    <w:rsid w:val="7E005322"/>
    <w:rsid w:val="7EC95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54"/>
      <w:ind w:left="940"/>
      <w:outlineLvl w:val="0"/>
    </w:pPr>
    <w:rPr>
      <w:b/>
      <w:bCs/>
      <w:sz w:val="24"/>
      <w:szCs w:val="24"/>
    </w:rPr>
  </w:style>
  <w:style w:type="character" w:default="1" w:styleId="6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pPr>
      <w:ind w:left="1010"/>
    </w:pPr>
    <w:rPr>
      <w:rFonts w:ascii="微软雅黑" w:hAnsi="微软雅黑" w:eastAsia="微软雅黑" w:cs="微软雅黑"/>
      <w:sz w:val="27"/>
      <w:szCs w:val="27"/>
      <w:lang w:val="zh-CN" w:eastAsia="zh-CN" w:bidi="zh-CN"/>
    </w:rPr>
  </w:style>
  <w:style w:type="paragraph" w:styleId="4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7">
    <w:name w:val="Emphasis"/>
    <w:basedOn w:val="6"/>
    <w:qFormat/>
    <w:uiPriority w:val="20"/>
    <w:rPr>
      <w:i/>
    </w:rPr>
  </w:style>
  <w:style w:type="character" w:styleId="8">
    <w:name w:val="Hyperlink"/>
    <w:basedOn w:val="6"/>
    <w:unhideWhenUsed/>
    <w:qFormat/>
    <w:uiPriority w:val="99"/>
    <w:rPr>
      <w:color w:val="0000FF"/>
      <w:u w:val="single"/>
    </w:rPr>
  </w:style>
  <w:style w:type="paragraph" w:customStyle="1" w:styleId="9">
    <w:name w:val="List Paragraph"/>
    <w:basedOn w:val="1"/>
    <w:qFormat/>
    <w:uiPriority w:val="1"/>
    <w:pPr>
      <w:ind w:left="446" w:hanging="175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office6\templates\download\&#40664;&#35748;\&#12304;&#38144;&#21806;&#31616;&#21382;&#12305;&#40575;&#31513;&#32032;&#38597;&#21830;&#21153;&#27714;&#32844;&#31616;&#21382;026.doc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标准版本">
      <a:majorFont>
        <a:latin typeface="Impact"/>
        <a:ea typeface="微软雅黑"/>
        <a:cs typeface=""/>
      </a:majorFont>
      <a:minorFont>
        <a:latin typeface="方正兰亭黑简体"/>
        <a:ea typeface="等线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【销售简历】鹿笙素雅商务求职简历026.docx</Template>
  <Pages>1</Pages>
  <Words>0</Words>
  <Characters>0</Characters>
  <Lines>1</Lines>
  <Paragraphs>1</Paragraphs>
  <TotalTime>1</TotalTime>
  <ScaleCrop>false</ScaleCrop>
  <LinksUpToDate>false</LinksUpToDate>
  <CharactersWithSpaces>0</CharactersWithSpaces>
  <Application>WPS Office_11.1.0.8838_F1E327BC-269C-435d-A152-05C5408002CA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2017-08-21T12:06:00Z</dcterms:created>
  <dc:creator>Administrator</dc:creator>
  <cp:lastModifiedBy>Administrator</cp:lastModifiedBy>
  <dcterms:modified xsi:type="dcterms:W3CDTF">2020-08-27T14:14:55Z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2052-11.1.0.8838</vt:lpwstr>
  </property>
  <property fmtid="{D5CDD505-2E9C-101B-9397-08002B2CF9AE}" pid="3" name="KSORubyTemplateID" linkTarget="0">
    <vt:lpwstr>4</vt:lpwstr>
  </property>
</Properties>
</file>